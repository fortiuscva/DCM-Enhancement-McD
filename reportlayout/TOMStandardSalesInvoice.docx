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9"/>
        <w:gridCol w:w="3421"/>
        <w:gridCol w:w="3339"/>
      </w:tblGrid>
      <w:tr w:rsidRPr="00204F31" w:rsidR="00E53A6E" w:rsidTr="00267577" w14:paraId="2E447CD2" w14:textId="77777777">
        <w:trPr>
          <w:cantSplit/>
          <w:trHeight w:val="180"/>
        </w:trPr>
        <w:tc>
          <w:tcPr>
            <w:tcW w:w="1793" w:type="pct"/>
          </w:tcPr>
          <w:p w:rsidRPr="00FD643C" w:rsidR="00E53A6E" w:rsidP="00D54DEE" w:rsidRDefault="00FD643C" w14:paraId="2789AE4B" w14:textId="0322D944">
            <w:pPr>
              <w:pStyle w:val="NoSpacing"/>
              <w:contextualSpacing/>
              <w:rPr>
                <w:b/>
                <w:bCs/>
                <w:sz w:val="16"/>
                <w:szCs w:val="16"/>
              </w:rPr>
            </w:pPr>
            <w:r w:rsidRPr="00FD643C">
              <w:rPr>
                <w:b/>
                <w:bCs/>
                <w:sz w:val="16"/>
                <w:szCs w:val="16"/>
              </w:rPr>
              <w:t>Bill-to</w:t>
            </w:r>
          </w:p>
        </w:tc>
        <w:sdt>
          <w:sdtPr>
            <w:rPr>
              <w:sz w:val="16"/>
            </w:rPr>
            <w:alias w:val="#Nav: /Header/ShipToAddress_Lbl"/>
            <w:tag w:val="#Nav: TOM_Standard_Sales_Invoice/50124"/>
            <w:id w:val="-1363439328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ShipToAddress_Lbl[1]" w:storeItemID="{DFF8BEC2-C0A4-435F-9715-E42E03FFB647}"/>
            <w:text/>
          </w:sdtPr>
          <w:sdtEndPr/>
          <w:sdtContent>
            <w:tc>
              <w:tcPr>
                <w:tcW w:w="1623" w:type="pct"/>
              </w:tcPr>
              <w:p w:rsidRPr="00FD643C" w:rsidR="00E53A6E" w:rsidP="004F4682" w:rsidRDefault="00E53A6E" w14:paraId="67F04E05" w14:textId="77777777">
                <w:pPr>
                  <w:pStyle w:val="Heading1"/>
                  <w:contextualSpacing/>
                  <w:outlineLvl w:val="0"/>
                  <w:rPr>
                    <w:sz w:val="16"/>
                  </w:rPr>
                </w:pPr>
                <w:proofErr w:type="spellStart"/>
                <w:r w:rsidRPr="00FD643C">
                  <w:rPr>
                    <w:sz w:val="16"/>
                  </w:rPr>
                  <w:t>ShipToAddress_Lbl</w:t>
                </w:r>
                <w:proofErr w:type="spellEnd"/>
              </w:p>
            </w:tc>
          </w:sdtContent>
        </w:sdt>
        <w:sdt>
          <w:sdtPr>
            <w:rPr>
              <w:sz w:val="16"/>
              <w:szCs w:val="16"/>
            </w:rPr>
            <w:alias w:val="#Nav: /Header/CompanyAddress2"/>
            <w:tag w:val="#Nav: TOM_Standard_Sales_Invoice/50124"/>
            <w:id w:val="771747045"/>
            <w:placeholder>
              <w:docPart w:val="5DEDD53B1C0B45B5A2F562421EF3363B"/>
            </w:placeholder>
            <w:dataBinding w:prefixMappings="xmlns:ns0='urn:microsoft-dynamics-nav/reports/TOM_Standard_Sales_Invoice/50124/'" w:xpath="/ns0:NavWordReportXmlPart[1]/ns0:Header[1]/ns0:CompanyAddress2[1]" w:storeItemID="{DFF8BEC2-C0A4-435F-9715-E42E03FFB647}"/>
            <w:text/>
          </w:sdtPr>
          <w:sdtEndPr/>
          <w:sdtContent>
            <w:tc>
              <w:tcPr>
                <w:tcW w:w="1584" w:type="pct"/>
              </w:tcPr>
              <w:p w:rsidRPr="00FD643C" w:rsidR="00E53A6E" w:rsidP="00D54DEE" w:rsidRDefault="006305D9" w14:paraId="08EE050D" w14:textId="101F1CBF">
                <w:pPr>
                  <w:pStyle w:val="NoSpacing"/>
                  <w:contextualSpacing/>
                  <w:jc w:val="righ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CompanyAddress2</w:t>
                </w:r>
              </w:p>
            </w:tc>
          </w:sdtContent>
        </w:sdt>
      </w:tr>
      <w:tr w:rsidRPr="00CB4521" w:rsidR="00E53A6E" w:rsidTr="00267577" w14:paraId="2B2E3D16" w14:textId="77777777">
        <w:trPr>
          <w:cantSplit/>
          <w:trHeight w:val="162"/>
        </w:trPr>
        <w:sdt>
          <w:sdtPr>
            <w:rPr>
              <w:sz w:val="16"/>
              <w:szCs w:val="16"/>
            </w:rPr>
            <w:alias w:val="#Nav: /Header/CustomerAddress1"/>
            <w:tag w:val="#Nav: TOM_Standard_Sales_Invoice/50124"/>
            <w:id w:val="-346637227"/>
            <w:placeholder>
              <w:docPart w:val="47AD646C23B3435FA8B70C0A62692BDC"/>
            </w:placeholder>
            <w:dataBinding w:prefixMappings="xmlns:ns0='urn:microsoft-dynamics-nav/reports/TOM_Standard_Sales_Invoice/50124/'" w:xpath="/ns0:NavWordReportXmlPart[1]/ns0:Header[1]/ns0:CustomerAddress1[1]" w:storeItemID="{DFF8BEC2-C0A4-435F-9715-E42E03FFB647}"/>
            <w:text/>
          </w:sdtPr>
          <w:sdtEndPr/>
          <w:sdtContent>
            <w:tc>
              <w:tcPr>
                <w:tcW w:w="1793" w:type="pct"/>
              </w:tcPr>
              <w:p w:rsidRPr="00FD643C" w:rsidR="00E53A6E" w:rsidP="00D54DEE" w:rsidRDefault="00E53A6E" w14:paraId="14754781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CB4521">
                  <w:rPr>
                    <w:sz w:val="16"/>
                    <w:szCs w:val="16"/>
                  </w:rPr>
                  <w:t>CustomerAddress1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ShipToAddress1"/>
            <w:tag w:val="#Nav: TOM_Standard_Sales_Invoice/50124"/>
            <w:id w:val="542564492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ShipToAddress1[1]" w:storeItemID="{DFF8BEC2-C0A4-435F-9715-E42E03FFB647}"/>
            <w:text/>
          </w:sdtPr>
          <w:sdtEndPr/>
          <w:sdtContent>
            <w:tc>
              <w:tcPr>
                <w:tcW w:w="1623" w:type="pct"/>
              </w:tcPr>
              <w:p w:rsidRPr="00FD643C" w:rsidR="00E53A6E" w:rsidP="00E53A6E" w:rsidRDefault="00E53A6E" w14:paraId="7244D0B7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</w:rPr>
                  <w:t>ShipToAddress1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CompanyAddress3"/>
            <w:tag w:val="#Nav: TOM_Standard_Sales_Invoice/50124"/>
            <w:id w:val="1314915946"/>
            <w:placeholder>
              <w:docPart w:val="B548BD1FF9BE4783A5E288A04246AC74"/>
            </w:placeholder>
            <w:dataBinding w:prefixMappings="xmlns:ns0='urn:microsoft-dynamics-nav/reports/TOM_Standard_Sales_Invoice/50124/'" w:xpath="/ns0:NavWordReportXmlPart[1]/ns0:Header[1]/ns0:CompanyAddress3[1]" w:storeItemID="{DFF8BEC2-C0A4-435F-9715-E42E03FFB647}"/>
            <w:text/>
          </w:sdtPr>
          <w:sdtEndPr/>
          <w:sdtContent>
            <w:tc>
              <w:tcPr>
                <w:tcW w:w="1584" w:type="pct"/>
              </w:tcPr>
              <w:p w:rsidRPr="00FD643C" w:rsidR="00E53A6E" w:rsidP="00CB4521" w:rsidRDefault="00CB4521" w14:paraId="5507E6CE" w14:textId="28E46026">
                <w:pPr>
                  <w:pStyle w:val="NoSpacing"/>
                  <w:contextualSpacing/>
                  <w:jc w:val="right"/>
                  <w:rPr>
                    <w:sz w:val="16"/>
                    <w:szCs w:val="16"/>
                  </w:rPr>
                </w:pPr>
                <w:r w:rsidRPr="00CB4521">
                  <w:rPr>
                    <w:sz w:val="16"/>
                    <w:szCs w:val="16"/>
                  </w:rPr>
                  <w:t>CompanyAddress3</w:t>
                </w:r>
              </w:p>
            </w:tc>
          </w:sdtContent>
        </w:sdt>
      </w:tr>
      <w:tr w:rsidRPr="00CB4521" w:rsidR="00E53A6E" w:rsidTr="00267577" w14:paraId="133FEDB5" w14:textId="77777777">
        <w:trPr>
          <w:cantSplit/>
          <w:trHeight w:val="144"/>
        </w:trPr>
        <w:sdt>
          <w:sdtPr>
            <w:rPr>
              <w:sz w:val="16"/>
              <w:szCs w:val="16"/>
            </w:rPr>
            <w:alias w:val="#Nav: /Header/CustomerAddress2"/>
            <w:tag w:val="#Nav: TOM_Standard_Sales_Invoice/50124"/>
            <w:id w:val="2121793087"/>
            <w:placeholder>
              <w:docPart w:val="47AD646C23B3435FA8B70C0A62692BDC"/>
            </w:placeholder>
            <w:dataBinding w:prefixMappings="xmlns:ns0='urn:microsoft-dynamics-nav/reports/TOM_Standard_Sales_Invoice/50124/'" w:xpath="/ns0:NavWordReportXmlPart[1]/ns0:Header[1]/ns0:CustomerAddress2[1]" w:storeItemID="{DFF8BEC2-C0A4-435F-9715-E42E03FFB647}"/>
            <w:text/>
          </w:sdtPr>
          <w:sdtEndPr/>
          <w:sdtContent>
            <w:tc>
              <w:tcPr>
                <w:tcW w:w="1793" w:type="pct"/>
              </w:tcPr>
              <w:p w:rsidRPr="00FD643C" w:rsidR="00E53A6E" w:rsidP="00D54DEE" w:rsidRDefault="00E53A6E" w14:paraId="27EA3D13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CB4521">
                  <w:rPr>
                    <w:sz w:val="16"/>
                    <w:szCs w:val="16"/>
                  </w:rPr>
                  <w:t>CustomerAddress2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ShipToAddress2"/>
            <w:tag w:val="#Nav: TOM_Standard_Sales_Invoice/50124"/>
            <w:id w:val="-782730996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ShipToAddress2[1]" w:storeItemID="{DFF8BEC2-C0A4-435F-9715-E42E03FFB647}"/>
            <w:text/>
          </w:sdtPr>
          <w:sdtEndPr/>
          <w:sdtContent>
            <w:tc>
              <w:tcPr>
                <w:tcW w:w="1623" w:type="pct"/>
              </w:tcPr>
              <w:p w:rsidRPr="00FD643C" w:rsidR="00E53A6E" w:rsidP="00E53A6E" w:rsidRDefault="00E53A6E" w14:paraId="6035D1B3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</w:rPr>
                  <w:t>ShipToAddress2</w:t>
                </w:r>
              </w:p>
            </w:tc>
          </w:sdtContent>
        </w:sdt>
        <w:tc>
          <w:tcPr>
            <w:tcW w:w="1584" w:type="pct"/>
          </w:tcPr>
          <w:p w:rsidRPr="00FD643C" w:rsidR="00E53A6E" w:rsidP="00CB4521" w:rsidRDefault="006F1864" w14:paraId="0BBAAB07" w14:textId="445E7F2F">
            <w:pPr>
              <w:pStyle w:val="NoSpacing"/>
              <w:contextualSpacing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Netherlands</w:t>
            </w:r>
          </w:p>
        </w:tc>
      </w:tr>
      <w:tr w:rsidRPr="00CB4521" w:rsidR="00E53A6E" w:rsidTr="00267577" w14:paraId="7879491A" w14:textId="77777777">
        <w:trPr>
          <w:cantSplit/>
          <w:trHeight w:val="135"/>
        </w:trPr>
        <w:sdt>
          <w:sdtPr>
            <w:rPr>
              <w:sz w:val="16"/>
              <w:szCs w:val="16"/>
            </w:rPr>
            <w:alias w:val="#Nav: /Header/CustomerAddress3"/>
            <w:tag w:val="#Nav: TOM_Standard_Sales_Invoice/50124"/>
            <w:id w:val="536395156"/>
            <w:placeholder>
              <w:docPart w:val="47AD646C23B3435FA8B70C0A62692BDC"/>
            </w:placeholder>
            <w:dataBinding w:prefixMappings="xmlns:ns0='urn:microsoft-dynamics-nav/reports/TOM_Standard_Sales_Invoice/50124/'" w:xpath="/ns0:NavWordReportXmlPart[1]/ns0:Header[1]/ns0:CustomerAddress3[1]" w:storeItemID="{DFF8BEC2-C0A4-435F-9715-E42E03FFB647}"/>
            <w:text/>
          </w:sdtPr>
          <w:sdtEndPr/>
          <w:sdtContent>
            <w:tc>
              <w:tcPr>
                <w:tcW w:w="1793" w:type="pct"/>
              </w:tcPr>
              <w:p w:rsidRPr="00FD643C" w:rsidR="00E53A6E" w:rsidP="00D54DEE" w:rsidRDefault="00E53A6E" w14:paraId="168EFB25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CB4521">
                  <w:rPr>
                    <w:sz w:val="16"/>
                    <w:szCs w:val="16"/>
                  </w:rPr>
                  <w:t>CustomerAddress3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ShipToAddress3"/>
            <w:tag w:val="#Nav: TOM_Standard_Sales_Invoice/50124"/>
            <w:id w:val="283324214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ShipToAddress3[1]" w:storeItemID="{DFF8BEC2-C0A4-435F-9715-E42E03FFB647}"/>
            <w:text/>
          </w:sdtPr>
          <w:sdtEndPr/>
          <w:sdtContent>
            <w:tc>
              <w:tcPr>
                <w:tcW w:w="1623" w:type="pct"/>
              </w:tcPr>
              <w:p w:rsidRPr="00FD643C" w:rsidR="00E53A6E" w:rsidP="00E53A6E" w:rsidRDefault="00E53A6E" w14:paraId="06456B60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</w:rPr>
                  <w:t>ShipToAddress3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CompanyAddress5"/>
            <w:tag w:val="#Nav: TOM_Standard_Sales_Invoice/50124"/>
            <w:id w:val="278537628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CompanyAddress5[1]" w:storeItemID="{DFF8BEC2-C0A4-435F-9715-E42E03FFB647}"/>
            <w:text/>
          </w:sdtPr>
          <w:sdtEndPr/>
          <w:sdtContent>
            <w:tc>
              <w:tcPr>
                <w:tcW w:w="1584" w:type="pct"/>
              </w:tcPr>
              <w:p w:rsidRPr="00FD643C" w:rsidR="00E53A6E" w:rsidP="00CB4521" w:rsidRDefault="006305D9" w14:paraId="3034E671" w14:textId="6FE90904">
                <w:pPr>
                  <w:pStyle w:val="NoSpacing"/>
                  <w:contextualSpacing/>
                  <w:jc w:val="righ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CompanyAddress5</w:t>
                </w:r>
              </w:p>
            </w:tc>
          </w:sdtContent>
        </w:sdt>
      </w:tr>
      <w:tr w:rsidRPr="00CB4521" w:rsidR="00E53A6E" w:rsidTr="00267577" w14:paraId="14CC02BA" w14:textId="77777777">
        <w:trPr>
          <w:cantSplit/>
          <w:trHeight w:val="189"/>
        </w:trPr>
        <w:sdt>
          <w:sdtPr>
            <w:rPr>
              <w:sz w:val="16"/>
              <w:szCs w:val="16"/>
            </w:rPr>
            <w:alias w:val="#Nav: /Header/CustomerAddress4"/>
            <w:tag w:val="#Nav: TOM_Standard_Sales_Invoice/50124"/>
            <w:id w:val="1229109116"/>
            <w:placeholder>
              <w:docPart w:val="47AD646C23B3435FA8B70C0A62692BDC"/>
            </w:placeholder>
            <w:dataBinding w:prefixMappings="xmlns:ns0='urn:microsoft-dynamics-nav/reports/TOM_Standard_Sales_Invoice/50124/'" w:xpath="/ns0:NavWordReportXmlPart[1]/ns0:Header[1]/ns0:CustomerAddress4[1]" w:storeItemID="{DFF8BEC2-C0A4-435F-9715-E42E03FFB647}"/>
            <w:text/>
          </w:sdtPr>
          <w:sdtEndPr/>
          <w:sdtContent>
            <w:tc>
              <w:tcPr>
                <w:tcW w:w="1793" w:type="pct"/>
              </w:tcPr>
              <w:p w:rsidRPr="00FD643C" w:rsidR="00E53A6E" w:rsidP="00D54DEE" w:rsidRDefault="00E53A6E" w14:paraId="5FF6524B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CB4521">
                  <w:rPr>
                    <w:sz w:val="16"/>
                    <w:szCs w:val="16"/>
                  </w:rPr>
                  <w:t>CustomerAddress4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ShipToAddress4"/>
            <w:tag w:val="#Nav: TOM_Standard_Sales_Invoice/50124"/>
            <w:id w:val="1830934606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ShipToAddress4[1]" w:storeItemID="{DFF8BEC2-C0A4-435F-9715-E42E03FFB647}"/>
            <w:text/>
          </w:sdtPr>
          <w:sdtEndPr/>
          <w:sdtContent>
            <w:tc>
              <w:tcPr>
                <w:tcW w:w="1623" w:type="pct"/>
              </w:tcPr>
              <w:p w:rsidRPr="00FD643C" w:rsidR="00E53A6E" w:rsidP="00E53A6E" w:rsidRDefault="00E53A6E" w14:paraId="07BFFE29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</w:rPr>
                  <w:t>ShipToAddress4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CompanyAddress6"/>
            <w:tag w:val="#Nav: TOM_Standard_Sales_Invoice/50124"/>
            <w:id w:val="679090249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CompanyAddress6[1]" w:storeItemID="{DFF8BEC2-C0A4-435F-9715-E42E03FFB647}"/>
            <w:text/>
          </w:sdtPr>
          <w:sdtEndPr/>
          <w:sdtContent>
            <w:tc>
              <w:tcPr>
                <w:tcW w:w="1584" w:type="pct"/>
              </w:tcPr>
              <w:p w:rsidRPr="00FD643C" w:rsidR="00E53A6E" w:rsidP="00CB4521" w:rsidRDefault="00E04EBE" w14:paraId="6B86287C" w14:textId="2F040BD3">
                <w:pPr>
                  <w:pStyle w:val="NoSpacing"/>
                  <w:contextualSpacing/>
                  <w:jc w:val="righ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CompanyAddress6</w:t>
                </w:r>
              </w:p>
            </w:tc>
          </w:sdtContent>
        </w:sdt>
      </w:tr>
      <w:tr w:rsidRPr="00CB4521" w:rsidR="00E53A6E" w:rsidTr="00267577" w14:paraId="5B9F6F9A" w14:textId="77777777">
        <w:trPr>
          <w:cantSplit/>
          <w:trHeight w:val="144"/>
        </w:trPr>
        <w:sdt>
          <w:sdtPr>
            <w:rPr>
              <w:sz w:val="16"/>
              <w:szCs w:val="16"/>
            </w:rPr>
            <w:alias w:val="#Nav: /Header/CustomerAddress5"/>
            <w:tag w:val="#Nav: TOM_Standard_Sales_Invoice/50124"/>
            <w:id w:val="1814057176"/>
            <w:placeholder>
              <w:docPart w:val="47AD646C23B3435FA8B70C0A62692BDC"/>
            </w:placeholder>
            <w:dataBinding w:prefixMappings="xmlns:ns0='urn:microsoft-dynamics-nav/reports/TOM_Standard_Sales_Invoice/50124/'" w:xpath="/ns0:NavWordReportXmlPart[1]/ns0:Header[1]/ns0:CustomerAddress5[1]" w:storeItemID="{DFF8BEC2-C0A4-435F-9715-E42E03FFB647}"/>
            <w:text/>
          </w:sdtPr>
          <w:sdtEndPr/>
          <w:sdtContent>
            <w:tc>
              <w:tcPr>
                <w:tcW w:w="1793" w:type="pct"/>
              </w:tcPr>
              <w:p w:rsidRPr="00FD643C" w:rsidR="00E53A6E" w:rsidP="00D54DEE" w:rsidRDefault="00E53A6E" w14:paraId="71915FC7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CB4521">
                  <w:rPr>
                    <w:sz w:val="16"/>
                    <w:szCs w:val="16"/>
                  </w:rPr>
                  <w:t>CustomerAddress5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ShipToAddress5"/>
            <w:tag w:val="#Nav: TOM_Standard_Sales_Invoice/50124"/>
            <w:id w:val="-1781250054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ShipToAddress5[1]" w:storeItemID="{DFF8BEC2-C0A4-435F-9715-E42E03FFB647}"/>
            <w:text/>
          </w:sdtPr>
          <w:sdtEndPr/>
          <w:sdtContent>
            <w:tc>
              <w:tcPr>
                <w:tcW w:w="1623" w:type="pct"/>
              </w:tcPr>
              <w:p w:rsidRPr="00FD643C" w:rsidR="00E53A6E" w:rsidP="00E53A6E" w:rsidRDefault="00E53A6E" w14:paraId="711436B2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</w:rPr>
                  <w:t>ShipToAddress5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CompanyAddress7"/>
            <w:tag w:val="#Nav: TOM_Standard_Sales_Invoice/50124"/>
            <w:id w:val="-52705487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CompanyAddress7[1]" w:storeItemID="{DFF8BEC2-C0A4-435F-9715-E42E03FFB647}"/>
            <w:text/>
          </w:sdtPr>
          <w:sdtEndPr/>
          <w:sdtContent>
            <w:tc>
              <w:tcPr>
                <w:tcW w:w="1584" w:type="pct"/>
              </w:tcPr>
              <w:p w:rsidRPr="00FD643C" w:rsidR="00E53A6E" w:rsidP="00CB4521" w:rsidRDefault="002F05C0" w14:paraId="2F834FF6" w14:textId="15C733EE">
                <w:pPr>
                  <w:pStyle w:val="NoSpacing"/>
                  <w:contextualSpacing/>
                  <w:jc w:val="righ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CompanyAddress7</w:t>
                </w:r>
              </w:p>
            </w:tc>
          </w:sdtContent>
        </w:sdt>
      </w:tr>
      <w:tr w:rsidRPr="00CB4521" w:rsidR="00E53A6E" w:rsidTr="00267577" w14:paraId="4791E989" w14:textId="77777777">
        <w:trPr>
          <w:cantSplit/>
          <w:trHeight w:val="162"/>
        </w:trPr>
        <w:sdt>
          <w:sdtPr>
            <w:rPr>
              <w:sz w:val="16"/>
              <w:szCs w:val="16"/>
            </w:rPr>
            <w:alias w:val="#Nav: /Header/CustomerAddress6"/>
            <w:tag w:val="#Nav: TOM_Standard_Sales_Invoice/50124"/>
            <w:id w:val="-2064325541"/>
            <w:placeholder>
              <w:docPart w:val="47AD646C23B3435FA8B70C0A62692BDC"/>
            </w:placeholder>
            <w:dataBinding w:prefixMappings="xmlns:ns0='urn:microsoft-dynamics-nav/reports/TOM_Standard_Sales_Invoice/50124/'" w:xpath="/ns0:NavWordReportXmlPart[1]/ns0:Header[1]/ns0:CustomerAddress6[1]" w:storeItemID="{DFF8BEC2-C0A4-435F-9715-E42E03FFB647}"/>
            <w:text/>
          </w:sdtPr>
          <w:sdtEndPr/>
          <w:sdtContent>
            <w:tc>
              <w:tcPr>
                <w:tcW w:w="1793" w:type="pct"/>
              </w:tcPr>
              <w:p w:rsidRPr="00FD643C" w:rsidR="00E53A6E" w:rsidP="00D54DEE" w:rsidRDefault="00E53A6E" w14:paraId="0E893B9E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CB4521">
                  <w:rPr>
                    <w:sz w:val="16"/>
                    <w:szCs w:val="16"/>
                  </w:rPr>
                  <w:t>CustomerAddress6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ShipToAddress6"/>
            <w:tag w:val="#Nav: TOM_Standard_Sales_Invoice/50124"/>
            <w:id w:val="-1710254558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ShipToAddress6[1]" w:storeItemID="{DFF8BEC2-C0A4-435F-9715-E42E03FFB647}"/>
            <w:text/>
          </w:sdtPr>
          <w:sdtEndPr/>
          <w:sdtContent>
            <w:tc>
              <w:tcPr>
                <w:tcW w:w="1623" w:type="pct"/>
              </w:tcPr>
              <w:p w:rsidRPr="00FD643C" w:rsidR="00E53A6E" w:rsidP="00E53A6E" w:rsidRDefault="00E53A6E" w14:paraId="41C0D99D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</w:rPr>
                  <w:t>ShipToAddress6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CompanyAddress8"/>
            <w:tag w:val="#Nav: TOM_Standard_Sales_Invoice/50124"/>
            <w:id w:val="41335349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CompanyAddress8[1]" w:storeItemID="{DFF8BEC2-C0A4-435F-9715-E42E03FFB647}"/>
            <w:text/>
          </w:sdtPr>
          <w:sdtEndPr/>
          <w:sdtContent>
            <w:tc>
              <w:tcPr>
                <w:tcW w:w="1584" w:type="pct"/>
              </w:tcPr>
              <w:p w:rsidRPr="00FD643C" w:rsidR="00E53A6E" w:rsidP="00CB4521" w:rsidRDefault="006968C9" w14:paraId="1E69453D" w14:textId="4BA51E48">
                <w:pPr>
                  <w:pStyle w:val="NoSpacing"/>
                  <w:contextualSpacing/>
                  <w:jc w:val="righ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CompanyAddress8</w:t>
                </w:r>
              </w:p>
            </w:tc>
          </w:sdtContent>
        </w:sdt>
      </w:tr>
      <w:tr w:rsidRPr="00CB4521" w:rsidR="00E53A6E" w:rsidTr="00267577" w14:paraId="4076E933" w14:textId="77777777">
        <w:trPr>
          <w:cantSplit/>
          <w:trHeight w:val="189"/>
        </w:trPr>
        <w:sdt>
          <w:sdtPr>
            <w:rPr>
              <w:sz w:val="16"/>
              <w:szCs w:val="16"/>
            </w:rPr>
            <w:alias w:val="#Nav: /Header/CustomerAddress7"/>
            <w:tag w:val="#Nav: TOM_Standard_Sales_Invoice/50124"/>
            <w:id w:val="-762605892"/>
            <w:placeholder>
              <w:docPart w:val="DEB18E681A0D490A89AAEE2C7E7FF97F"/>
            </w:placeholder>
            <w:dataBinding w:prefixMappings="xmlns:ns0='urn:microsoft-dynamics-nav/reports/TOM_Standard_Sales_Invoice/50124/'" w:xpath="/ns0:NavWordReportXmlPart[1]/ns0:Header[1]/ns0:CustomerAddress7[1]" w:storeItemID="{DFF8BEC2-C0A4-435F-9715-E42E03FFB647}"/>
            <w:text/>
          </w:sdtPr>
          <w:sdtEndPr/>
          <w:sdtContent>
            <w:tc>
              <w:tcPr>
                <w:tcW w:w="1793" w:type="pct"/>
              </w:tcPr>
              <w:p w:rsidRPr="00FD643C" w:rsidR="00E53A6E" w:rsidP="00D54DEE" w:rsidRDefault="00E53A6E" w14:paraId="43B90556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CB4521">
                  <w:rPr>
                    <w:sz w:val="16"/>
                    <w:szCs w:val="16"/>
                  </w:rPr>
                  <w:t>CustomerAddress7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ShipToAddress7"/>
            <w:tag w:val="#Nav: TOM_Standard_Sales_Invoice/50124"/>
            <w:id w:val="-281262380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ShipToAddress7[1]" w:storeItemID="{DFF8BEC2-C0A4-435F-9715-E42E03FFB647}"/>
            <w:text/>
          </w:sdtPr>
          <w:sdtEndPr/>
          <w:sdtContent>
            <w:tc>
              <w:tcPr>
                <w:tcW w:w="1623" w:type="pct"/>
              </w:tcPr>
              <w:p w:rsidRPr="00FD643C" w:rsidR="00E53A6E" w:rsidP="00E53A6E" w:rsidRDefault="00E53A6E" w14:paraId="2C0E828B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</w:rPr>
                  <w:t>ShipToAddress7</w:t>
                </w:r>
              </w:p>
            </w:tc>
          </w:sdtContent>
        </w:sdt>
        <w:tc>
          <w:tcPr>
            <w:tcW w:w="1584" w:type="pct"/>
          </w:tcPr>
          <w:p w:rsidRPr="00FD643C" w:rsidR="00E53A6E" w:rsidP="00CB4521" w:rsidRDefault="002C18E8" w14:paraId="43B2E138" w14:textId="2B087737">
            <w:pPr>
              <w:pStyle w:val="NoSpacing"/>
              <w:contextualSpacing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#Nav: /Header/CompanyLegalOffice"/>
                <w:tag w:val="#Nav: TOM_Standard_Sales_Invoice/50124"/>
                <w:id w:val="600372190"/>
                <w:placeholder>
                  <w:docPart w:val="084A716D03F246C5BB1DCCDC2409FD04"/>
                </w:placeholder>
                <w:dataBinding w:prefixMappings="xmlns:ns0='urn:microsoft-dynamics-nav/reports/TOM_Standard_Sales_Invoice/50124/'" w:xpath="/ns0:NavWordReportXmlPart[1]/ns0:Header[1]/ns0:CompanyLegalOffice[1]" w:storeItemID="{DFF8BEC2-C0A4-435F-9715-E42E03FFB647}"/>
                <w:text/>
              </w:sdtPr>
              <w:sdtEndPr/>
              <w:sdtContent>
                <w:proofErr w:type="spellStart"/>
                <w:r w:rsidR="006305D9">
                  <w:rPr>
                    <w:sz w:val="16"/>
                    <w:szCs w:val="16"/>
                  </w:rPr>
                  <w:t>CompanyLegalOffice</w:t>
                </w:r>
                <w:proofErr w:type="spellEnd"/>
              </w:sdtContent>
            </w:sdt>
          </w:p>
        </w:tc>
      </w:tr>
      <w:tr w:rsidRPr="00204F31" w:rsidR="00E53A6E" w:rsidTr="00267577" w14:paraId="4F1D6082" w14:textId="77777777">
        <w:trPr>
          <w:cantSplit/>
          <w:trHeight w:val="135"/>
        </w:trPr>
        <w:sdt>
          <w:sdtPr>
            <w:rPr>
              <w:sz w:val="16"/>
              <w:szCs w:val="16"/>
            </w:rPr>
            <w:alias w:val="#Nav: /Header/CustomerAddress8"/>
            <w:tag w:val="#Nav: TOM_Standard_Sales_Invoice/50124"/>
            <w:id w:val="571465082"/>
            <w:placeholder>
              <w:docPart w:val="D6B6A6152A7A4C04B36316B071B8AF5D"/>
            </w:placeholder>
            <w:dataBinding w:prefixMappings="xmlns:ns0='urn:microsoft-dynamics-nav/reports/TOM_Standard_Sales_Invoice/50124/'" w:xpath="/ns0:NavWordReportXmlPart[1]/ns0:Header[1]/ns0:CustomerAddress8[1]" w:storeItemID="{DFF8BEC2-C0A4-435F-9715-E42E03FFB647}"/>
            <w:text/>
          </w:sdtPr>
          <w:sdtEndPr/>
          <w:sdtContent>
            <w:tc>
              <w:tcPr>
                <w:tcW w:w="1793" w:type="pct"/>
              </w:tcPr>
              <w:p w:rsidRPr="00FD643C" w:rsidR="00E53A6E" w:rsidP="00D54DEE" w:rsidRDefault="00E53A6E" w14:paraId="2CDD2AC9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ShipToAddress8"/>
            <w:tag w:val="#Nav: TOM_Standard_Sales_Invoice/50124"/>
            <w:id w:val="-1992632324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ShipToAddress8[1]" w:storeItemID="{DFF8BEC2-C0A4-435F-9715-E42E03FFB647}"/>
            <w:text/>
          </w:sdtPr>
          <w:sdtEndPr/>
          <w:sdtContent>
            <w:tc>
              <w:tcPr>
                <w:tcW w:w="1623" w:type="pct"/>
              </w:tcPr>
              <w:p w:rsidRPr="00FD643C" w:rsidR="00E53A6E" w:rsidP="00E53A6E" w:rsidRDefault="00E53A6E" w14:paraId="3BBF3205" w14:textId="77777777">
                <w:pPr>
                  <w:pStyle w:val="NoSpacing"/>
                  <w:contextualSpacing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</w:rPr>
                  <w:t>ShipToAddress8</w:t>
                </w:r>
              </w:p>
            </w:tc>
          </w:sdtContent>
        </w:sdt>
        <w:tc>
          <w:tcPr>
            <w:tcW w:w="1584" w:type="pct"/>
          </w:tcPr>
          <w:p w:rsidRPr="00FD643C" w:rsidR="00E53A6E" w:rsidP="00D54DEE" w:rsidRDefault="00E53A6E" w14:paraId="30EEAADB" w14:textId="77777777">
            <w:pPr>
              <w:pStyle w:val="NoSpacing"/>
              <w:jc w:val="right"/>
              <w:rPr>
                <w:sz w:val="16"/>
                <w:szCs w:val="16"/>
              </w:rPr>
            </w:pPr>
          </w:p>
        </w:tc>
      </w:tr>
    </w:tbl>
    <w:p w:rsidRPr="00DB3913" w:rsidR="00D54DEE" w:rsidP="00D54DEE" w:rsidRDefault="00D54DEE" w14:paraId="350C49F9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790"/>
        <w:gridCol w:w="2475"/>
        <w:gridCol w:w="2632"/>
        <w:gridCol w:w="2633"/>
      </w:tblGrid>
      <w:tr w:rsidRPr="00105E20" w:rsidR="00E53A6E" w:rsidTr="00153899" w14:paraId="3AA27CA4" w14:textId="77777777">
        <w:tc>
          <w:tcPr>
            <w:tcW w:w="2790" w:type="dxa"/>
          </w:tcPr>
          <w:sdt>
            <w:sdtPr>
              <w:rPr>
                <w:sz w:val="16"/>
              </w:rPr>
              <w:alias w:val="#Nav: /Header/BilltoCustomerNo_Lbl"/>
              <w:tag w:val="#Nav: TOM_Standard_Sales_Invoice/50124"/>
              <w:id w:val="-2064942141"/>
              <w:placeholder>
                <w:docPart w:val="97A0F93150414DFCBF22057C6D802167"/>
              </w:placeholder>
              <w:dataBinding w:prefixMappings="xmlns:ns0='urn:microsoft-dynamics-nav/reports/TOM_Standard_Sales_Invoice/50124/'" w:xpath="/ns0:NavWordReportXmlPart[1]/ns0:Header[1]/ns0:BilltoCustomerNo_Lbl[1]" w:storeItemID="{DFF8BEC2-C0A4-435F-9715-E42E03FFB647}"/>
              <w:text/>
            </w:sdtPr>
            <w:sdtEndPr/>
            <w:sdtContent>
              <w:p w:rsidRPr="00FD643C" w:rsidR="00E53A6E" w:rsidP="00CC289D" w:rsidRDefault="008B3D07" w14:paraId="337E9AC4" w14:textId="1C1DEE65">
                <w:pPr>
                  <w:pStyle w:val="Heading1"/>
                  <w:outlineLvl w:val="0"/>
                  <w:rPr>
                    <w:sz w:val="16"/>
                  </w:rPr>
                </w:pPr>
                <w:proofErr w:type="spellStart"/>
                <w:r>
                  <w:rPr>
                    <w:sz w:val="16"/>
                  </w:rPr>
                  <w:t>BilltoCustomerNo_Lbl</w:t>
                </w:r>
                <w:proofErr w:type="spellEnd"/>
              </w:p>
            </w:sdtContent>
          </w:sdt>
        </w:tc>
        <w:tc>
          <w:tcPr>
            <w:tcW w:w="2475" w:type="dxa"/>
          </w:tcPr>
          <w:sdt>
            <w:sdtPr>
              <w:rPr>
                <w:sz w:val="16"/>
              </w:rPr>
              <w:alias w:val="#Nav: /Header/CustomerPONumber_Lbl"/>
              <w:tag w:val="#Nav: TOM_Standard_Sales_Invoice/50124"/>
              <w:id w:val="-820123396"/>
              <w:placeholder>
                <w:docPart w:val="DefaultPlaceholder_-1854013440"/>
              </w:placeholder>
              <w:dataBinding w:prefixMappings="xmlns:ns0='urn:microsoft-dynamics-nav/reports/TOM_Standard_Sales_Invoice/50124/'" w:xpath="/ns0:NavWordReportXmlPart[1]/ns0:Header[1]/ns0:CustomerPONumber_Lbl[1]" w:storeItemID="{DFF8BEC2-C0A4-435F-9715-E42E03FFB647}"/>
              <w:text/>
            </w:sdtPr>
            <w:sdtEndPr/>
            <w:sdtContent>
              <w:p w:rsidRPr="00105E20" w:rsidR="00E53A6E" w:rsidP="00105E20" w:rsidRDefault="0044369F" w14:paraId="1B042BB8" w14:textId="58EC86BF">
                <w:pPr>
                  <w:pStyle w:val="Heading1"/>
                  <w:outlineLvl w:val="0"/>
                  <w:rPr>
                    <w:sz w:val="16"/>
                  </w:rPr>
                </w:pPr>
                <w:proofErr w:type="spellStart"/>
                <w:r>
                  <w:rPr>
                    <w:sz w:val="16"/>
                  </w:rPr>
                  <w:t>CustomerPONumber_Lbl</w:t>
                </w:r>
                <w:proofErr w:type="spellEnd"/>
              </w:p>
            </w:sdtContent>
          </w:sdt>
        </w:tc>
        <w:sdt>
          <w:sdtPr>
            <w:rPr>
              <w:sz w:val="16"/>
            </w:rPr>
            <w:alias w:val="#Nav: /Header/DueDate_Lbl"/>
            <w:tag w:val="#Nav: TOM_Standard_Sales_Invoice/50124"/>
            <w:id w:val="-1251649982"/>
            <w:placeholder>
              <w:docPart w:val="D2AF418760DF4F95A1098EA8A5A15015"/>
            </w:placeholder>
            <w:dataBinding w:prefixMappings="xmlns:ns0='urn:microsoft-dynamics-nav/reports/TOM_Standard_Sales_Invoice/50124/'" w:xpath="/ns0:NavWordReportXmlPart[1]/ns0:Header[1]/ns0:DueDate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FD643C" w:rsidR="00E53A6E" w:rsidP="00E53A6E" w:rsidRDefault="00E53A6E" w14:paraId="0A0DF582" w14:textId="77777777">
                <w:pPr>
                  <w:pStyle w:val="Heading1"/>
                  <w:outlineLvl w:val="0"/>
                  <w:rPr>
                    <w:sz w:val="16"/>
                  </w:rPr>
                </w:pPr>
                <w:r w:rsidRPr="00105E20">
                  <w:rPr>
                    <w:sz w:val="16"/>
                  </w:rPr>
                  <w:t>DueDate_Lbl</w:t>
                </w:r>
              </w:p>
            </w:tc>
          </w:sdtContent>
        </w:sdt>
        <w:sdt>
          <w:sdtPr>
            <w:rPr>
              <w:sz w:val="16"/>
            </w:rPr>
            <w:id w:val="1135226845"/>
            <w:placeholder>
              <w:docPart w:val="B0D6B6CFFF74443B9486ED3DBA0B32EE"/>
            </w:placeholder>
            <w15:dataBinding w:prefixMappings="xmlns:ns0='urn:microsoft-dynamics-nav/reports/Standard_Sales_Invoice/1306/' " w:xpath="/ns0:NavWordReportXmlPart[1]/ns0:Header[1]/ns0:ShippingAgentCode_Lbl[1]" w:storeItemID="{DFF8BEC2-C0A4-435F-9715-E42E03FFB647}"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FD643C" w:rsidR="00E53A6E" w:rsidP="00E53A6E" w:rsidRDefault="00B93187" w14:paraId="54903087" w14:textId="59A02FDE">
                <w:pPr>
                  <w:pStyle w:val="Heading1"/>
                  <w:outlineLvl w:val="0"/>
                  <w:rPr>
                    <w:sz w:val="16"/>
                  </w:rPr>
                </w:pPr>
                <w:proofErr w:type="spellStart"/>
                <w:r>
                  <w:rPr>
                    <w:sz w:val="16"/>
                  </w:rPr>
                  <w:t>ShippingAgentCode_Lbl</w:t>
                </w:r>
                <w:proofErr w:type="spellEnd"/>
              </w:p>
            </w:tc>
          </w:sdtContent>
        </w:sdt>
      </w:tr>
      <w:tr w:rsidRPr="00FD643C" w:rsidR="00E53A6E" w:rsidTr="00153899" w14:paraId="17123287" w14:textId="77777777">
        <w:trPr>
          <w:trHeight w:val="360"/>
        </w:trPr>
        <w:tc>
          <w:tcPr>
            <w:tcW w:w="2790" w:type="dxa"/>
          </w:tcPr>
          <w:sdt>
            <w:sdtPr>
              <w:rPr>
                <w:sz w:val="16"/>
                <w:szCs w:val="16"/>
                <w:lang w:val="da-DK"/>
              </w:rPr>
              <w:alias w:val="#Nav: /Header/BilltoCustumerNo"/>
              <w:tag w:val="#Nav: TOM_Standard_Sales_Invoice/50124"/>
              <w:id w:val="738989290"/>
              <w:placeholder>
                <w:docPart w:val="F7A76D0D2E674882BDA200BDB4283B55"/>
              </w:placeholder>
              <w:dataBinding w:prefixMappings="xmlns:ns0='urn:microsoft-dynamics-nav/reports/TOM_Standard_Sales_Invoice/50124/'" w:xpath="/ns0:NavWordReportXmlPart[1]/ns0:Header[1]/ns0:BilltoCustumerNo[1]" w:storeItemID="{DFF8BEC2-C0A4-435F-9715-E42E03FFB647}"/>
              <w:text/>
            </w:sdtPr>
            <w:sdtEndPr/>
            <w:sdtContent>
              <w:p w:rsidR="008B3D07" w:rsidP="00410774" w:rsidRDefault="008B3D07" w14:paraId="507E7C36" w14:textId="77777777">
                <w:pPr>
                  <w:spacing w:after="0"/>
                  <w:rPr>
                    <w:sz w:val="16"/>
                    <w:szCs w:val="16"/>
                    <w:lang w:val="da-DK"/>
                  </w:rPr>
                </w:pPr>
                <w:r>
                  <w:rPr>
                    <w:sz w:val="16"/>
                    <w:szCs w:val="16"/>
                    <w:lang w:val="da-DK"/>
                  </w:rPr>
                  <w:t>BilltoCustumerNo</w:t>
                </w:r>
              </w:p>
            </w:sdtContent>
          </w:sdt>
          <w:p w:rsidRPr="00FD643C" w:rsidR="00E53A6E" w:rsidP="00410774" w:rsidRDefault="00E53A6E" w14:paraId="06947201" w14:textId="58FEFF78">
            <w:pPr>
              <w:spacing w:after="0"/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alias w:val="#Nav: /Header/YourReference_Header"/>
            <w:tag w:val="#Nav: TOM_Standard_Sales_Invoice/50124"/>
            <w:id w:val="-675800409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YourReference_Header[1]" w:storeItemID="{DFF8BEC2-C0A4-435F-9715-E42E03FFB647}"/>
            <w:text/>
          </w:sdtPr>
          <w:sdtEndPr/>
          <w:sdtContent>
            <w:tc>
              <w:tcPr>
                <w:tcW w:w="2475" w:type="dxa"/>
              </w:tcPr>
              <w:p w:rsidRPr="00FD643C" w:rsidR="00E53A6E" w:rsidP="00410774" w:rsidRDefault="007625BE" w14:paraId="07E63C5A" w14:textId="25A5A023">
                <w:pPr>
                  <w:spacing w:after="0"/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YourReference_Header</w:t>
                </w:r>
                <w:proofErr w:type="spellEnd"/>
              </w:p>
            </w:tc>
          </w:sdtContent>
        </w:sdt>
        <w:sdt>
          <w:sdtPr>
            <w:rPr>
              <w:sz w:val="16"/>
              <w:szCs w:val="16"/>
            </w:rPr>
            <w:alias w:val="#Nav: /Header/DueDate"/>
            <w:tag w:val="#Nav: TOM_Standard_Sales_Invoice/50124"/>
            <w:id w:val="1703123343"/>
            <w:placeholder>
              <w:docPart w:val="C13A28D8DEA949EB9C5EF942939F7C9C"/>
            </w:placeholder>
            <w:dataBinding w:prefixMappings="xmlns:ns0='urn:microsoft-dynamics-nav/reports/TOM_Standard_Sales_Invoice/50124/'" w:xpath="/ns0:NavWordReportXmlPart[1]/ns0:Header[1]/ns0:DueDate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FD643C" w:rsidR="00E53A6E" w:rsidP="00410774" w:rsidRDefault="00E53A6E" w14:paraId="26A5EDB6" w14:textId="77777777">
                <w:pPr>
                  <w:spacing w:after="0"/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112098256"/>
            <w:placeholder>
              <w:docPart w:val="DAD54BA0403E4903BD198F24151A9844"/>
            </w:placeholder>
            <w15:dataBinding w:prefixMappings="xmlns:ns0='urn:microsoft-dynamics-nav/reports/Standard_Sales_Invoice/1306/' " w:xpath="/ns0:NavWordReportXmlPart[1]/ns0:Header[1]/ns0:ShippingAgentCode[1]" w:storeItemID="{DFF8BEC2-C0A4-435F-9715-E42E03FFB647}"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FD643C" w:rsidR="00E53A6E" w:rsidP="00410774" w:rsidRDefault="00B93187" w14:paraId="469D2E9E" w14:textId="137083C9">
                <w:pPr>
                  <w:spacing w:after="0"/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ShippingAgentCode</w:t>
                </w:r>
                <w:proofErr w:type="spellEnd"/>
              </w:p>
            </w:tc>
          </w:sdtContent>
        </w:sdt>
      </w:tr>
      <w:tr w:rsidRPr="00FD643C" w:rsidR="00E53A6E" w:rsidTr="00153899" w14:paraId="498E12DB" w14:textId="77777777">
        <w:tc>
          <w:tcPr>
            <w:tcW w:w="2790" w:type="dxa"/>
          </w:tcPr>
          <w:p w:rsidRPr="00FD643C" w:rsidR="00E53A6E" w:rsidP="00E53A6E" w:rsidRDefault="00DC74BE" w14:paraId="30291154" w14:textId="1E067B8A">
            <w:pPr>
              <w:pStyle w:val="Heading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Customer </w:t>
            </w:r>
            <w:r w:rsidR="00B52AC5">
              <w:rPr>
                <w:sz w:val="16"/>
              </w:rPr>
              <w:t>VAT</w:t>
            </w:r>
            <w:r w:rsidR="00312870">
              <w:rPr>
                <w:sz w:val="16"/>
              </w:rPr>
              <w:t xml:space="preserve"> </w:t>
            </w:r>
            <w:r w:rsidR="00B52AC5">
              <w:rPr>
                <w:sz w:val="16"/>
              </w:rPr>
              <w:t>Registration</w:t>
            </w:r>
            <w:r w:rsidR="00312870">
              <w:rPr>
                <w:sz w:val="16"/>
              </w:rPr>
              <w:t xml:space="preserve"> </w:t>
            </w:r>
            <w:r w:rsidR="00B52AC5">
              <w:rPr>
                <w:sz w:val="16"/>
              </w:rPr>
              <w:t>N</w:t>
            </w:r>
            <w:r w:rsidR="00312870">
              <w:rPr>
                <w:sz w:val="16"/>
              </w:rPr>
              <w:t>o.</w:t>
            </w:r>
          </w:p>
        </w:tc>
        <w:tc>
          <w:tcPr>
            <w:tcW w:w="2475" w:type="dxa"/>
          </w:tcPr>
          <w:p w:rsidRPr="00FD643C" w:rsidR="00E53A6E" w:rsidP="00E53A6E" w:rsidRDefault="008376D1" w14:paraId="328A8468" w14:textId="7DD5B967">
            <w:pPr>
              <w:pStyle w:val="Heading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Our </w:t>
            </w:r>
            <w:r w:rsidRPr="00FD643C" w:rsidR="008B3D07">
              <w:rPr>
                <w:sz w:val="16"/>
              </w:rPr>
              <w:t>Order</w:t>
            </w:r>
            <w:r>
              <w:rPr>
                <w:sz w:val="16"/>
              </w:rPr>
              <w:t xml:space="preserve"> </w:t>
            </w:r>
            <w:r w:rsidRPr="00FD643C" w:rsidR="008B3D07">
              <w:rPr>
                <w:sz w:val="16"/>
              </w:rPr>
              <w:t>No</w:t>
            </w:r>
            <w:r>
              <w:rPr>
                <w:sz w:val="16"/>
              </w:rPr>
              <w:t>.</w:t>
            </w:r>
          </w:p>
        </w:tc>
        <w:sdt>
          <w:sdtPr>
            <w:rPr>
              <w:sz w:val="16"/>
              <w:lang w:val="da-DK"/>
            </w:rPr>
            <w:alias w:val="#Nav: /Header/PaymentTermsDescription_Lbl"/>
            <w:tag w:val="#Nav: TOM_Standard_Sales_Invoice/50124"/>
            <w:id w:val="-2087515947"/>
            <w:placeholder>
              <w:docPart w:val="54C4975495C6411BA9271333C1E43063"/>
            </w:placeholder>
            <w:dataBinding w:prefixMappings="xmlns:ns0='urn:microsoft-dynamics-nav/reports/TOM_Standard_Sales_Invoice/50124/'" w:xpath="/ns0:NavWordReportXmlPart[1]/ns0:Header[1]/ns0:PaymentTermsDescription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FD643C" w:rsidR="00E53A6E" w:rsidP="00E53A6E" w:rsidRDefault="00A706B6" w14:paraId="070648CD" w14:textId="07E6C10B">
                <w:pPr>
                  <w:pStyle w:val="Heading1"/>
                  <w:outlineLvl w:val="0"/>
                  <w:rPr>
                    <w:sz w:val="16"/>
                  </w:rPr>
                </w:pPr>
                <w:r w:rsidRPr="00FD643C">
                  <w:rPr>
                    <w:sz w:val="16"/>
                    <w:lang w:val="da-DK"/>
                  </w:rPr>
                  <w:t>PaymentTermsDescription_Lbl</w:t>
                </w:r>
              </w:p>
            </w:tc>
          </w:sdtContent>
        </w:sdt>
        <w:sdt>
          <w:sdtPr>
            <w:rPr>
              <w:sz w:val="16"/>
            </w:rPr>
            <w:alias w:val="#Nav: /Header/ShipmentMethodDescription_Lbl"/>
            <w:tag w:val="#Nav: TOM_Standard_Sales_Invoice/50124"/>
            <w:id w:val="-1376080450"/>
            <w:placeholder>
              <w:docPart w:val="61E487E5D3A248EC903FEAF7233EAFCE"/>
            </w:placeholder>
            <w:dataBinding w:prefixMappings="xmlns:ns0='urn:microsoft-dynamics-nav/reports/TOM_Standard_Sales_Invoice/50124/'" w:xpath="/ns0:NavWordReportXmlPart[1]/ns0:Header[1]/ns0:ShipmentMethodDescription_Lbl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FD643C" w:rsidR="00E53A6E" w:rsidP="00E53A6E" w:rsidRDefault="00FD643C" w14:paraId="17238ABC" w14:textId="59957F1B">
                <w:pPr>
                  <w:pStyle w:val="Heading1"/>
                  <w:outlineLvl w:val="0"/>
                  <w:rPr>
                    <w:sz w:val="16"/>
                  </w:rPr>
                </w:pPr>
                <w:proofErr w:type="spellStart"/>
                <w:r w:rsidRPr="00FD643C">
                  <w:rPr>
                    <w:sz w:val="16"/>
                  </w:rPr>
                  <w:t>ShipmentMethodDescription_Lbl</w:t>
                </w:r>
                <w:proofErr w:type="spellEnd"/>
              </w:p>
            </w:tc>
          </w:sdtContent>
        </w:sdt>
      </w:tr>
      <w:tr w:rsidRPr="00FD643C" w:rsidR="00E53A6E" w:rsidTr="00153899" w14:paraId="34C897FB" w14:textId="77777777">
        <w:sdt>
          <w:sdtPr>
            <w:rPr>
              <w:sz w:val="16"/>
              <w:szCs w:val="16"/>
            </w:rPr>
            <w:alias w:val="#Nav: /Header/VATRegistrationNo"/>
            <w:tag w:val="#Nav: TOM_Standard_Sales_Invoice/50124"/>
            <w:id w:val="-1753428279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VATRegistrationNo[1]" w:storeItemID="{DFF8BEC2-C0A4-435F-9715-E42E03FFB647}"/>
            <w:text/>
          </w:sdtPr>
          <w:sdtEndPr/>
          <w:sdtContent>
            <w:tc>
              <w:tcPr>
                <w:tcW w:w="2790" w:type="dxa"/>
              </w:tcPr>
              <w:p w:rsidRPr="00FD643C" w:rsidR="00E53A6E" w:rsidP="00E53A6E" w:rsidRDefault="00B52AC5" w14:paraId="6A763D1D" w14:textId="429D4688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VATRegistrationNo</w:t>
                </w:r>
                <w:proofErr w:type="spellEnd"/>
              </w:p>
            </w:tc>
          </w:sdtContent>
        </w:sdt>
        <w:sdt>
          <w:sdtPr>
            <w:rPr>
              <w:sz w:val="16"/>
              <w:szCs w:val="16"/>
            </w:rPr>
            <w:alias w:val="#Nav: /Header/OrderNo"/>
            <w:tag w:val="#Nav: TOM_Standard_Sales_Invoice/50124"/>
            <w:id w:val="1280297625"/>
            <w:placeholder>
              <w:docPart w:val="922265ADC1EF4C9DB9B1DA8FF06EA3B6"/>
            </w:placeholder>
            <w:dataBinding w:prefixMappings="xmlns:ns0='urn:microsoft-dynamics-nav/reports/TOM_Standard_Sales_Invoice/50124/'" w:xpath="/ns0:NavWordReportXmlPart[1]/ns0:Header[1]/ns0:OrderNo[1]" w:storeItemID="{DFF8BEC2-C0A4-435F-9715-E42E03FFB647}"/>
            <w:text/>
          </w:sdtPr>
          <w:sdtEndPr/>
          <w:sdtContent>
            <w:tc>
              <w:tcPr>
                <w:tcW w:w="2475" w:type="dxa"/>
              </w:tcPr>
              <w:p w:rsidRPr="00FD643C" w:rsidR="00E53A6E" w:rsidP="00E53A6E" w:rsidRDefault="008B3D07" w14:paraId="55136E68" w14:textId="57DE22DE">
                <w:pPr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PaymentTermsDescription"/>
            <w:tag w:val="#Nav: TOM_Standard_Sales_Invoice/50124"/>
            <w:id w:val="1868330458"/>
            <w:placeholder>
              <w:docPart w:val="E5743EBF289946FB97F1D387ABD7DC3C"/>
            </w:placeholder>
            <w:dataBinding w:prefixMappings="xmlns:ns0='urn:microsoft-dynamics-nav/reports/TOM_Standard_Sales_Invoice/50124/'" w:xpath="/ns0:NavWordReportXmlPart[1]/ns0:Header[1]/ns0:PaymentTermsDescription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FD643C" w:rsidR="00E53A6E" w:rsidP="00E53A6E" w:rsidRDefault="00A706B6" w14:paraId="657F62B2" w14:textId="46C3108F">
                <w:pPr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sz w:val="16"/>
              <w:szCs w:val="16"/>
              <w:lang w:val="da-DK"/>
            </w:rPr>
            <w:alias w:val="#Nav: /Header/ShipmentMethodDescription"/>
            <w:tag w:val="#Nav: TOM_Standard_Sales_Invoice/50124"/>
            <w:id w:val="-38440194"/>
            <w:placeholder>
              <w:docPart w:val="72DD61C2186941A888052FDE5EB8C98B"/>
            </w:placeholder>
            <w:dataBinding w:prefixMappings="xmlns:ns0='urn:microsoft-dynamics-nav/reports/TOM_Standard_Sales_Invoice/50124/'" w:xpath="/ns0:NavWordReportXmlPart[1]/ns0:Header[1]/ns0:ShipmentMethodDescription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FD643C" w:rsidR="00E53A6E" w:rsidP="00E53A6E" w:rsidRDefault="00FD643C" w14:paraId="62FA3B7A" w14:textId="612C4779">
                <w:pPr>
                  <w:rPr>
                    <w:sz w:val="16"/>
                    <w:szCs w:val="16"/>
                  </w:rPr>
                </w:pPr>
                <w:r w:rsidRPr="00FD643C">
                  <w:rPr>
                    <w:sz w:val="16"/>
                    <w:szCs w:val="16"/>
                    <w:lang w:val="da-DK"/>
                  </w:rPr>
                  <w:t>ShipmentMethodDescription</w:t>
                </w:r>
              </w:p>
            </w:tc>
          </w:sdtContent>
        </w:sdt>
      </w:tr>
      <w:tr w:rsidRPr="00467926" w:rsidR="00056EC2" w:rsidTr="00153899" w14:paraId="54DC3C72" w14:textId="77777777">
        <w:tc>
          <w:tcPr>
            <w:tcW w:w="2790" w:type="dxa"/>
          </w:tcPr>
          <w:p w:rsidRPr="00467926" w:rsidR="00056EC2" w:rsidP="00467926" w:rsidRDefault="00463942" w14:paraId="0E7B37CD" w14:textId="0E5D3D04">
            <w:pPr>
              <w:pStyle w:val="Heading1"/>
              <w:outlineLvl w:val="0"/>
              <w:rPr>
                <w:sz w:val="16"/>
              </w:rPr>
            </w:pPr>
            <w:r>
              <w:rPr>
                <w:sz w:val="16"/>
              </w:rPr>
              <w:t>EORI No.</w:t>
            </w:r>
          </w:p>
        </w:tc>
        <w:tc>
          <w:tcPr>
            <w:tcW w:w="2475" w:type="dxa"/>
          </w:tcPr>
          <w:p w:rsidRPr="00467926" w:rsidR="00056EC2" w:rsidP="00467926" w:rsidRDefault="00056EC2" w14:paraId="28186F1E" w14:textId="1C68D2C1">
            <w:pPr>
              <w:pStyle w:val="Heading1"/>
              <w:outlineLvl w:val="0"/>
              <w:rPr>
                <w:sz w:val="16"/>
              </w:rPr>
            </w:pPr>
          </w:p>
        </w:tc>
        <w:tc>
          <w:tcPr>
            <w:tcW w:w="2632" w:type="dxa"/>
          </w:tcPr>
          <w:p w:rsidRPr="00467926" w:rsidR="00056EC2" w:rsidP="00467926" w:rsidRDefault="00056EC2" w14:paraId="4C6B9BDA" w14:textId="6C4C9495">
            <w:pPr>
              <w:pStyle w:val="Heading1"/>
              <w:outlineLvl w:val="0"/>
              <w:rPr>
                <w:sz w:val="16"/>
              </w:rPr>
            </w:pPr>
          </w:p>
        </w:tc>
        <w:tc>
          <w:tcPr>
            <w:tcW w:w="2633" w:type="dxa"/>
            <w:tcMar>
              <w:right w:w="0" w:type="dxa"/>
            </w:tcMar>
          </w:tcPr>
          <w:p w:rsidRPr="00467926" w:rsidR="00056EC2" w:rsidP="002821B9" w:rsidRDefault="00056EC2" w14:paraId="5746DEBF" w14:textId="1F8B9BEF">
            <w:pPr>
              <w:pStyle w:val="Heading1"/>
              <w:outlineLvl w:val="0"/>
              <w:rPr>
                <w:sz w:val="16"/>
              </w:rPr>
            </w:pPr>
          </w:p>
        </w:tc>
      </w:tr>
      <w:tr w:rsidRPr="00FD643C" w:rsidR="00056EC2" w:rsidTr="00153899" w14:paraId="53496349" w14:textId="77777777">
        <w:sdt>
          <w:sdtPr>
            <w:rPr>
              <w:sz w:val="16"/>
              <w:szCs w:val="16"/>
            </w:rPr>
            <w:alias w:val="#Nav: /Header/EORINo"/>
            <w:tag w:val="#Nav: TOM_Standard_Sales_Invoice/50124"/>
            <w:id w:val="-1841687248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EORINo[1]" w:storeItemID="{DFF8BEC2-C0A4-435F-9715-E42E03FFB647}"/>
            <w:text/>
          </w:sdtPr>
          <w:sdtEndPr/>
          <w:sdtContent>
            <w:tc>
              <w:tcPr>
                <w:tcW w:w="2790" w:type="dxa"/>
              </w:tcPr>
              <w:p w:rsidRPr="00FD643C" w:rsidR="00056EC2" w:rsidP="00E53A6E" w:rsidRDefault="006305D9" w14:paraId="2007D34F" w14:textId="78D93D8C">
                <w:pPr>
                  <w:contextualSpacing/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EORINo</w:t>
                </w:r>
                <w:proofErr w:type="spellEnd"/>
              </w:p>
            </w:tc>
          </w:sdtContent>
        </w:sdt>
        <w:tc>
          <w:tcPr>
            <w:tcW w:w="2475" w:type="dxa"/>
          </w:tcPr>
          <w:p w:rsidRPr="00FD643C" w:rsidR="00056EC2" w:rsidP="00E53A6E" w:rsidRDefault="00056EC2" w14:paraId="674234C5" w14:textId="7C69E743">
            <w:pPr>
              <w:contextualSpacing/>
              <w:rPr>
                <w:sz w:val="16"/>
                <w:szCs w:val="16"/>
                <w:lang w:val="da-DK"/>
              </w:rPr>
            </w:pPr>
          </w:p>
        </w:tc>
        <w:tc>
          <w:tcPr>
            <w:tcW w:w="2632" w:type="dxa"/>
          </w:tcPr>
          <w:p w:rsidRPr="00FD643C" w:rsidR="00056EC2" w:rsidP="00E53A6E" w:rsidRDefault="00056EC2" w14:paraId="71EF56CF" w14:textId="50ED0693">
            <w:pPr>
              <w:contextualSpacing/>
              <w:rPr>
                <w:sz w:val="16"/>
                <w:szCs w:val="16"/>
                <w:lang w:val="da-DK"/>
              </w:rPr>
            </w:pPr>
          </w:p>
        </w:tc>
        <w:tc>
          <w:tcPr>
            <w:tcW w:w="2633" w:type="dxa"/>
            <w:tcMar>
              <w:right w:w="0" w:type="dxa"/>
            </w:tcMar>
          </w:tcPr>
          <w:p w:rsidRPr="00FD643C" w:rsidR="00056EC2" w:rsidP="00E53A6E" w:rsidRDefault="00056EC2" w14:paraId="05E23CF6" w14:textId="49E9F40B">
            <w:pPr>
              <w:contextualSpacing/>
              <w:rPr>
                <w:sz w:val="16"/>
                <w:szCs w:val="16"/>
              </w:rPr>
            </w:pPr>
          </w:p>
        </w:tc>
      </w:tr>
    </w:tbl>
    <w:sdt>
      <w:sdtPr>
        <w:rPr>
          <w:sz w:val="16"/>
          <w:szCs w:val="16"/>
        </w:rPr>
        <w:alias w:val="#Nav: /Header/WorkDescriptionLines"/>
        <w:tag w:val="#Nav: TOM_Standard_Sales_Invoice/50124"/>
        <w:id w:val="-693998675"/>
        <w15:dataBinding w:prefixMappings="xmlns:ns0='urn:microsoft-dynamics-nav/reports/TOM_Standard_Sales_Invoice/50124/'" w:xpath="/ns0:NavWordReportXmlPart[1]/ns0:Header[1]/ns0:WorkDescriptionLines" w:storeItemID="{DFF8BEC2-C0A4-435F-9715-E42E03FFB647}"/>
        <w15:repeatingSection/>
      </w:sdtPr>
      <w:sdtEndPr/>
      <w:sdtContent>
        <w:sdt>
          <w:sdtPr>
            <w:rPr>
              <w:sz w:val="16"/>
              <w:szCs w:val="16"/>
            </w:rPr>
            <w:id w:val="1495615757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sz w:val="16"/>
                  <w:szCs w:val="16"/>
                </w:rPr>
                <w:alias w:val="#Nav: /Header/WorkDescriptionLines/WorkDescriptionLine"/>
                <w:tag w:val="#Nav: TOM_Standard_Sales_Invoice/50124"/>
                <w:id w:val="1853836971"/>
                <w:placeholder>
                  <w:docPart w:val="DefaultPlaceholder_-1854013440"/>
                </w:placeholder>
                <w:dataBinding w:prefixMappings="xmlns:ns0='urn:microsoft-dynamics-nav/reports/TOM_Standard_Sales_Invoice/50124/'" w:xpath="/ns0:NavWordReportXmlPart[1]/ns0:Header[1]/ns0:WorkDescriptionLines[1]/ns0:WorkDescriptionLine[1]" w:storeItemID="{DFF8BEC2-C0A4-435F-9715-E42E03FFB647}"/>
                <w:text/>
              </w:sdtPr>
              <w:sdtEndPr/>
              <w:sdtContent>
                <w:p w:rsidRPr="00FD643C" w:rsidR="00D54DEE" w:rsidP="00B93187" w:rsidRDefault="00D25D11" w14:paraId="4172D105" w14:textId="77777777">
                  <w:pPr>
                    <w:rPr>
                      <w:sz w:val="16"/>
                      <w:szCs w:val="16"/>
                    </w:rPr>
                  </w:pPr>
                  <w:r w:rsidRPr="00FD643C">
                    <w:rPr>
                      <w:sz w:val="16"/>
                      <w:szCs w:val="16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530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260"/>
        <w:gridCol w:w="3690"/>
        <w:gridCol w:w="1080"/>
        <w:gridCol w:w="990"/>
        <w:gridCol w:w="810"/>
        <w:gridCol w:w="900"/>
        <w:gridCol w:w="180"/>
        <w:gridCol w:w="630"/>
        <w:gridCol w:w="990"/>
      </w:tblGrid>
      <w:tr w:rsidRPr="00FD643C" w:rsidR="00D34C8B" w:rsidTr="00C150C7" w14:paraId="4BE9F1B3" w14:textId="0D181A2D">
        <w:trPr>
          <w:trHeight w:val="546"/>
        </w:trPr>
        <w:sdt>
          <w:sdtPr>
            <w:rPr>
              <w:color w:val="FFFFFF" w:themeColor="background1"/>
              <w:sz w:val="16"/>
            </w:rPr>
            <w:alias w:val="#Nav: /Header/Line/ItemNo_Line_Lbl"/>
            <w:tag w:val="#Nav: TOM_Standard_Sales_Invoice/50124"/>
            <w:id w:val="771446451"/>
            <w:placeholder>
              <w:docPart w:val="3BC74A8A34B847C391AE84D78EF81C1E"/>
            </w:placeholder>
            <w:dataBinding w:prefixMappings="xmlns:ns0='urn:microsoft-dynamics-nav/reports/TOM_Standard_Sales_Invoice/50124/'" w:xpath="/ns0:NavWordReportXmlPart[1]/ns0:Header[1]/ns0:Line[1]/ns0:ItemNo_Line_Lbl[1]" w:storeItemID="{DFF8BEC2-C0A4-435F-9715-E42E03FFB647}"/>
            <w:text/>
          </w:sdtPr>
          <w:sdtEndPr/>
          <w:sdtContent>
            <w:tc>
              <w:tcPr>
                <w:tcW w:w="1260" w:type="dxa"/>
                <w:shd w:val="clear" w:color="auto" w:fill="F5002F"/>
                <w:vAlign w:val="bottom"/>
              </w:tcPr>
              <w:p w:rsidRPr="00FD643C" w:rsidR="00D34C8B" w:rsidP="00D54DEE" w:rsidRDefault="00D34C8B" w14:paraId="08CFBD43" w14:textId="77777777">
                <w:pPr>
                  <w:pStyle w:val="Heading1"/>
                  <w:rPr>
                    <w:color w:val="FFFFFF" w:themeColor="background1"/>
                    <w:sz w:val="16"/>
                  </w:rPr>
                </w:pPr>
                <w:r w:rsidRPr="00FD643C">
                  <w:rPr>
                    <w:color w:val="FFFFFF" w:themeColor="background1"/>
                    <w:sz w:val="16"/>
                    <w:lang w:val="da-DK"/>
                  </w:rPr>
                  <w:t>ItemNo_Line_Lbl</w:t>
                </w:r>
              </w:p>
            </w:tc>
          </w:sdtContent>
        </w:sdt>
        <w:sdt>
          <w:sdtPr>
            <w:rPr>
              <w:color w:val="FFFFFF" w:themeColor="background1"/>
              <w:sz w:val="16"/>
            </w:rPr>
            <w:alias w:val="#Nav: /Header/Line/Description_Line_Lbl"/>
            <w:tag w:val="#Nav: TOM_Standard_Sales_Invoice/50124"/>
            <w:id w:val="1545399846"/>
            <w:placeholder>
              <w:docPart w:val="3BC74A8A34B847C391AE84D78EF81C1E"/>
            </w:placeholder>
            <w:dataBinding w:prefixMappings="xmlns:ns0='urn:microsoft-dynamics-nav/reports/TOM_Standard_Sales_Invoice/50124/'" w:xpath="/ns0:NavWordReportXmlPart[1]/ns0:Header[1]/ns0:Line[1]/ns0:Description_Line_Lbl[1]" w:storeItemID="{DFF8BEC2-C0A4-435F-9715-E42E03FFB647}"/>
            <w:text/>
          </w:sdtPr>
          <w:sdtEndPr/>
          <w:sdtContent>
            <w:tc>
              <w:tcPr>
                <w:tcW w:w="3690" w:type="dxa"/>
                <w:shd w:val="clear" w:color="auto" w:fill="F5002F"/>
                <w:vAlign w:val="bottom"/>
              </w:tcPr>
              <w:p w:rsidRPr="00FD643C" w:rsidR="00D34C8B" w:rsidP="00D54DEE" w:rsidRDefault="00D34C8B" w14:paraId="249C5CED" w14:textId="77777777">
                <w:pPr>
                  <w:pStyle w:val="Heading1"/>
                  <w:rPr>
                    <w:color w:val="FFFFFF" w:themeColor="background1"/>
                    <w:sz w:val="16"/>
                  </w:rPr>
                </w:pPr>
                <w:r w:rsidRPr="00FD643C">
                  <w:rPr>
                    <w:color w:val="FFFFFF" w:themeColor="background1"/>
                    <w:sz w:val="16"/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rPr>
              <w:color w:val="FFFFFF" w:themeColor="background1"/>
              <w:sz w:val="16"/>
            </w:rPr>
            <w:alias w:val="#Nav: /Header/Line/ShipmentDate_Line_Lbl"/>
            <w:tag w:val="#Nav: TOM_Standard_Sales_Invoice/50124"/>
            <w:id w:val="-833229876"/>
            <w:placeholder>
              <w:docPart w:val="3BC74A8A34B847C391AE84D78EF81C1E"/>
            </w:placeholder>
            <w:dataBinding w:prefixMappings="xmlns:ns0='urn:microsoft-dynamics-nav/reports/TOM_Standard_Sales_Invoice/50124/'" w:xpath="/ns0:NavWordReportXmlPart[1]/ns0:Header[1]/ns0:Line[1]/ns0:ShipmentDate_Line_Lbl[1]" w:storeItemID="{DFF8BEC2-C0A4-435F-9715-E42E03FFB647}"/>
            <w:text/>
          </w:sdtPr>
          <w:sdtEndPr/>
          <w:sdtContent>
            <w:tc>
              <w:tcPr>
                <w:tcW w:w="1080" w:type="dxa"/>
                <w:shd w:val="clear" w:color="auto" w:fill="F5002F"/>
                <w:vAlign w:val="bottom"/>
              </w:tcPr>
              <w:p w:rsidRPr="00FD643C" w:rsidR="00D34C8B" w:rsidP="00BB1881" w:rsidRDefault="00D34C8B" w14:paraId="1DA5C2AC" w14:textId="77777777">
                <w:pPr>
                  <w:pStyle w:val="Heading1"/>
                  <w:jc w:val="center"/>
                  <w:rPr>
                    <w:color w:val="FFFFFF" w:themeColor="background1"/>
                    <w:sz w:val="16"/>
                  </w:rPr>
                </w:pPr>
                <w:r w:rsidRPr="00FD643C">
                  <w:rPr>
                    <w:color w:val="FFFFFF" w:themeColor="background1"/>
                    <w:sz w:val="16"/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rPr>
              <w:color w:val="FFFFFF" w:themeColor="background1"/>
              <w:sz w:val="16"/>
            </w:rPr>
            <w:alias w:val="#Nav: /Header/Line/Quantity_Line_Lbl"/>
            <w:tag w:val="#Nav: TOM_Standard_Sales_Invoice/50124"/>
            <w:id w:val="1182479650"/>
            <w:placeholder>
              <w:docPart w:val="9D356752C9164E0CB769D2267007F605"/>
            </w:placeholder>
            <w:dataBinding w:prefixMappings="xmlns:ns0='urn:microsoft-dynamics-nav/reports/TOM_Standard_Sales_Invoice/50124/'" w:xpath="/ns0:NavWordReportXmlPart[1]/ns0:Header[1]/ns0:Line[1]/ns0:Quantity_Line_Lbl[1]" w:storeItemID="{DFF8BEC2-C0A4-435F-9715-E42E03FFB647}"/>
            <w:text/>
          </w:sdtPr>
          <w:sdtEndPr/>
          <w:sdtContent>
            <w:tc>
              <w:tcPr>
                <w:tcW w:w="990" w:type="dxa"/>
                <w:shd w:val="clear" w:color="auto" w:fill="F5002F"/>
                <w:vAlign w:val="bottom"/>
              </w:tcPr>
              <w:p w:rsidRPr="00FD643C" w:rsidR="00D34C8B" w:rsidP="00BB1881" w:rsidRDefault="00D34C8B" w14:paraId="7B29FA67" w14:textId="77777777">
                <w:pPr>
                  <w:pStyle w:val="Heading1"/>
                  <w:jc w:val="right"/>
                  <w:rPr>
                    <w:color w:val="FFFFFF" w:themeColor="background1"/>
                    <w:sz w:val="16"/>
                  </w:rPr>
                </w:pPr>
                <w:proofErr w:type="spellStart"/>
                <w:r w:rsidRPr="00FD643C">
                  <w:rPr>
                    <w:color w:val="FFFFFF" w:themeColor="background1"/>
                    <w:sz w:val="16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sz w:val="16"/>
            </w:rPr>
            <w:alias w:val="#Nav: /Header/Line/Unit_Lbl"/>
            <w:tag w:val="#Nav: TOM_Standard_Sales_Invoice/50124"/>
            <w:id w:val="-92247916"/>
            <w:placeholder>
              <w:docPart w:val="9D356752C9164E0CB769D2267007F605"/>
            </w:placeholder>
            <w:dataBinding w:prefixMappings="xmlns:ns0='urn:microsoft-dynamics-nav/reports/TOM_Standard_Sales_Invoice/50124/'" w:xpath="/ns0:NavWordReportXmlPart[1]/ns0:Header[1]/ns0:Line[1]/ns0:Unit_Lbl[1]" w:storeItemID="{DFF8BEC2-C0A4-435F-9715-E42E03FFB647}"/>
            <w:text/>
          </w:sdtPr>
          <w:sdtEndPr/>
          <w:sdtContent>
            <w:tc>
              <w:tcPr>
                <w:tcW w:w="810" w:type="dxa"/>
                <w:shd w:val="clear" w:color="auto" w:fill="F5002F"/>
                <w:vAlign w:val="bottom"/>
              </w:tcPr>
              <w:p w:rsidRPr="00FD643C" w:rsidR="00D34C8B" w:rsidP="00BB1881" w:rsidRDefault="00D34C8B" w14:paraId="14782AEC" w14:textId="77777777">
                <w:pPr>
                  <w:pStyle w:val="Heading1"/>
                  <w:jc w:val="right"/>
                  <w:rPr>
                    <w:color w:val="FFFFFF" w:themeColor="background1"/>
                    <w:sz w:val="16"/>
                  </w:rPr>
                </w:pPr>
                <w:proofErr w:type="spellStart"/>
                <w:r w:rsidRPr="00FD643C">
                  <w:rPr>
                    <w:color w:val="FFFFFF" w:themeColor="background1"/>
                    <w:sz w:val="16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sz w:val="16"/>
            </w:rPr>
            <w:alias w:val="#Nav: /Header/Line/UnitPrice_Lbl2"/>
            <w:tag w:val="#Nav: TOM_Standard_Sales_Invoice/50124"/>
            <w:id w:val="-992713755"/>
            <w:placeholder>
              <w:docPart w:val="9D356752C9164E0CB769D2267007F605"/>
            </w:placeholder>
            <w:dataBinding w:prefixMappings="xmlns:ns0='urn:microsoft-dynamics-nav/reports/TOM_Standard_Sales_Invoice/50124/'" w:xpath="/ns0:NavWordReportXmlPart[1]/ns0:Header[1]/ns0:Line[1]/ns0:UnitPrice_Lbl2[1]" w:storeItemID="{DFF8BEC2-C0A4-435F-9715-E42E03FFB647}"/>
            <w:text/>
          </w:sdtPr>
          <w:sdtEndPr/>
          <w:sdtContent>
            <w:tc>
              <w:tcPr>
                <w:tcW w:w="900" w:type="dxa"/>
                <w:shd w:val="clear" w:color="auto" w:fill="F5002F"/>
                <w:vAlign w:val="bottom"/>
              </w:tcPr>
              <w:p w:rsidRPr="00FD643C" w:rsidR="00D34C8B" w:rsidP="00E53A6E" w:rsidRDefault="00D34C8B" w14:paraId="6113499E" w14:textId="77777777">
                <w:pPr>
                  <w:pStyle w:val="Heading1"/>
                  <w:jc w:val="right"/>
                  <w:rPr>
                    <w:color w:val="FFFFFF" w:themeColor="background1"/>
                    <w:sz w:val="16"/>
                  </w:rPr>
                </w:pPr>
                <w:r w:rsidRPr="00FD643C">
                  <w:rPr>
                    <w:color w:val="FFFFFF" w:themeColor="background1"/>
                    <w:sz w:val="16"/>
                  </w:rPr>
                  <w:t>UnitPrice_Lbl2</w:t>
                </w:r>
              </w:p>
            </w:tc>
          </w:sdtContent>
        </w:sdt>
        <w:sdt>
          <w:sdtPr>
            <w:rPr>
              <w:color w:val="FFFFFF" w:themeColor="background1"/>
              <w:sz w:val="16"/>
            </w:rPr>
            <w:alias w:val="#Nav: /Header/Line/VATPct_Line_Lbl"/>
            <w:tag w:val="#Nav: TOM_Standard_Sales_Invoice/50124"/>
            <w:id w:val="219787786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Line[1]/ns0:VATPct_Line_Lbl[1]" w:storeItemID="{DFF8BEC2-C0A4-435F-9715-E42E03FFB647}"/>
            <w:text/>
          </w:sdtPr>
          <w:sdtEndPr/>
          <w:sdtContent>
            <w:tc>
              <w:tcPr>
                <w:tcW w:w="810" w:type="dxa"/>
                <w:gridSpan w:val="2"/>
                <w:shd w:val="clear" w:color="auto" w:fill="F5002F"/>
                <w:vAlign w:val="bottom"/>
              </w:tcPr>
              <w:p w:rsidRPr="00FD643C" w:rsidR="00D34C8B" w:rsidP="00E53A6E" w:rsidRDefault="00013A65" w14:paraId="3BFC20D8" w14:textId="39611EC6">
                <w:pPr>
                  <w:pStyle w:val="Heading1"/>
                  <w:jc w:val="right"/>
                  <w:rPr>
                    <w:color w:val="FFFFFF" w:themeColor="background1"/>
                    <w:sz w:val="16"/>
                  </w:rPr>
                </w:pPr>
                <w:proofErr w:type="spellStart"/>
                <w:r>
                  <w:rPr>
                    <w:color w:val="FFFFFF" w:themeColor="background1"/>
                    <w:sz w:val="16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sz w:val="16"/>
            </w:rPr>
            <w:alias w:val="#Nav: /Header/Line/LineAmount_Lbl"/>
            <w:tag w:val="#Nav: TOM_Standard_Sales_Invoice/50124"/>
            <w:id w:val="-1881476720"/>
            <w:placeholder>
              <w:docPart w:val="9D356752C9164E0CB769D2267007F605"/>
            </w:placeholder>
            <w:dataBinding w:prefixMappings="xmlns:ns0='urn:microsoft-dynamics-nav/reports/TOM_Standard_Sales_Invoice/50124/'" w:xpath="/ns0:NavWordReportXmlPart[1]/ns0:Header[1]/ns0:Line[1]/ns0:LineAmount_Lbl[1]" w:storeItemID="{DFF8BEC2-C0A4-435F-9715-E42E03FFB647}"/>
            <w:text/>
          </w:sdtPr>
          <w:sdtEndPr/>
          <w:sdtContent>
            <w:tc>
              <w:tcPr>
                <w:tcW w:w="990" w:type="dxa"/>
                <w:shd w:val="clear" w:color="auto" w:fill="F5002F"/>
                <w:tcMar>
                  <w:right w:w="0" w:type="dxa"/>
                </w:tcMar>
                <w:vAlign w:val="bottom"/>
              </w:tcPr>
              <w:p w:rsidRPr="00FD643C" w:rsidR="00D34C8B" w:rsidP="00E53A6E" w:rsidRDefault="00D34C8B" w14:paraId="5284CE44" w14:textId="77777777">
                <w:pPr>
                  <w:pStyle w:val="Heading1"/>
                  <w:jc w:val="right"/>
                  <w:rPr>
                    <w:color w:val="FFFFFF" w:themeColor="background1"/>
                    <w:sz w:val="16"/>
                  </w:rPr>
                </w:pPr>
                <w:proofErr w:type="spellStart"/>
                <w:r w:rsidRPr="00FD643C">
                  <w:rPr>
                    <w:color w:val="FFFFFF" w:themeColor="background1"/>
                    <w:sz w:val="16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b/>
            <w:bCs/>
            <w:sz w:val="16"/>
            <w:szCs w:val="16"/>
            <w:lang w:val="da-DK"/>
          </w:rPr>
          <w:alias w:val="#Nav: /Header/Line"/>
          <w:tag w:val="#Nav: TOM_Standard_Sales_Invoice/50124"/>
          <w:id w:val="1327254768"/>
          <w15:dataBinding w:prefixMappings="xmlns:ns0='urn:microsoft-dynamics-nav/reports/TOM_Standard_Sales_Invoice/50124/'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6"/>
                <w:szCs w:val="16"/>
                <w:lang w:val="da-DK"/>
              </w:rPr>
              <w:id w:val="872800820"/>
              <w:placeholder>
                <w:docPart w:val="FBBC5574E15A49DA914DAA62E42CB3F9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643C" w:rsidR="00D34C8B" w:rsidTr="00C543AC" w14:paraId="24AEA55E" w14:textId="67C1EB1E">
                <w:trPr>
                  <w:trHeight w:val="227"/>
                </w:trPr>
                <w:tc>
                  <w:tcPr>
                    <w:tcW w:w="1260" w:type="dxa"/>
                  </w:tcPr>
                  <w:p w:rsidRPr="00FD643C" w:rsidR="00D34C8B" w:rsidP="00F56886" w:rsidRDefault="002C18E8" w14:paraId="6916F3FB" w14:textId="0DD16DE3">
                    <w:pPr>
                      <w:rPr>
                        <w:sz w:val="16"/>
                        <w:szCs w:val="16"/>
                      </w:rPr>
                    </w:pPr>
                    <w:sdt>
                      <w:sdtPr>
                        <w:rPr>
                          <w:b/>
                          <w:bCs/>
                          <w:sz w:val="16"/>
                          <w:szCs w:val="16"/>
                          <w:lang w:val="da-DK"/>
                        </w:rPr>
                        <w:alias w:val="#Nav: /Header/Line/ItemNo_Line"/>
                        <w:tag w:val="#Nav: TOM_Standard_Sales_Invoice/50124"/>
                        <w:id w:val="-1032108260"/>
                        <w:placeholder>
                          <w:docPart w:val="ECD37BED126B4071BDC8EC55DE92BBA5"/>
                        </w:placeholder>
                        <w:dataBinding w:prefixMappings="xmlns:ns0='urn:microsoft-dynamics-nav/reports/TOM_Standard_Sales_Invoice/50124/'" w:xpath="/ns0:NavWordReportXmlPart[1]/ns0:Header[1]/ns0:Line[1]/ns0:ItemNo_Line[1]" w:storeItemID="{DFF8BEC2-C0A4-435F-9715-E42E03FFB647}"/>
                        <w:text/>
                      </w:sdtPr>
                      <w:sdtEndPr>
                        <w:rPr>
                          <w:color w:val="2F5496" w:themeColor="accent5" w:themeShade="BF"/>
                          <w:lang w:val="en-US"/>
                        </w:rPr>
                      </w:sdtEndPr>
                      <w:sdtContent>
                        <w:r w:rsidRPr="00FD643C" w:rsidR="00D34C8B">
                          <w:rPr>
                            <w:sz w:val="16"/>
                            <w:szCs w:val="16"/>
                            <w:lang w:val="da-DK"/>
                          </w:rPr>
                          <w:t>ItemNo_Line</w:t>
                        </w:r>
                      </w:sdtContent>
                    </w:sdt>
                  </w:p>
                </w:tc>
                <w:sdt>
                  <w:sdtPr>
                    <w:rPr>
                      <w:sz w:val="16"/>
                      <w:szCs w:val="16"/>
                    </w:rPr>
                    <w:alias w:val="#Nav: /Header/Line/Description_Line"/>
                    <w:tag w:val="#Nav: TOM_Standard_Sales_Invoice/50124"/>
                    <w:id w:val="-1420935410"/>
                    <w:placeholder>
                      <w:docPart w:val="13600397D8654ADF84DE242E45CBC792"/>
                    </w:placeholder>
                    <w:dataBinding w:prefixMappings="xmlns:ns0='urn:microsoft-dynamics-nav/reports/TOM_Standard_Sales_Invoice/50124/'" w:xpath="/ns0:NavWordReportXmlPart[1]/ns0:Header[1]/ns0:Line[1]/ns0:Description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3690" w:type="dxa"/>
                      </w:tcPr>
                      <w:p w:rsidRPr="00FD643C" w:rsidR="00D34C8B" w:rsidP="00B93187" w:rsidRDefault="00D34C8B" w14:paraId="309AD21B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FD643C">
                          <w:rPr>
                            <w:sz w:val="16"/>
                            <w:szCs w:val="16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alias w:val="#Nav: /Header/Line/ShipmentDate_Line"/>
                    <w:tag w:val="#Nav: TOM_Standard_Sales_Invoice/50124"/>
                    <w:id w:val="223189048"/>
                    <w:placeholder>
                      <w:docPart w:val="66BC3441A760495AAA1B3EFBC61E24C9"/>
                    </w:placeholder>
                    <w:dataBinding w:prefixMappings="xmlns:ns0='urn:microsoft-dynamics-nav/reports/TOM_Standard_Sales_Invoice/50124/'" w:xpath="/ns0:NavWordReportXmlPart[1]/ns0:Header[1]/ns0:Line[1]/ns0:ShipmentDate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080" w:type="dxa"/>
                      </w:tcPr>
                      <w:p w:rsidRPr="00FD643C" w:rsidR="00D34C8B" w:rsidP="00B93187" w:rsidRDefault="00D34C8B" w14:paraId="3E7B1B31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FD643C">
                          <w:rPr>
                            <w:sz w:val="16"/>
                            <w:szCs w:val="16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alias w:val="#Nav: /Header/Line/Quantity_Line"/>
                    <w:tag w:val="#Nav: TOM_Standard_Sales_Invoice/50124"/>
                    <w:id w:val="382909601"/>
                    <w:placeholder>
                      <w:docPart w:val="05E7E94670D84E01930B9E35429D622E"/>
                    </w:placeholder>
                    <w:dataBinding w:prefixMappings="xmlns:ns0='urn:microsoft-dynamics-nav/reports/TOM_Standard_Sales_Invoice/50124/'" w:xpath="/ns0:NavWordReportXmlPart[1]/ns0:Header[1]/ns0:Line[1]/ns0:Quantity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990" w:type="dxa"/>
                      </w:tcPr>
                      <w:p w:rsidRPr="00FD643C" w:rsidR="00D34C8B" w:rsidP="00B93187" w:rsidRDefault="00D34C8B" w14:paraId="13CF0849" w14:textId="77777777">
                        <w:pPr>
                          <w:pStyle w:val="RightAlign"/>
                          <w:rPr>
                            <w:sz w:val="16"/>
                            <w:szCs w:val="16"/>
                          </w:rPr>
                        </w:pPr>
                        <w:r w:rsidRPr="00FD643C">
                          <w:rPr>
                            <w:sz w:val="16"/>
                            <w:szCs w:val="16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  <w:sz w:val="16"/>
                      <w:szCs w:val="16"/>
                    </w:rPr>
                    <w:alias w:val="#Nav: /Header/Line/UnitOfMeasure"/>
                    <w:tag w:val="#Nav: TOM_Standard_Sales_Invoice/50124"/>
                    <w:id w:val="436108881"/>
                    <w:placeholder>
                      <w:docPart w:val="5698DB0997B14350A168F3FCDABA608A"/>
                    </w:placeholder>
                    <w:dataBinding w:prefixMappings="xmlns:ns0='urn:microsoft-dynamics-nav/reports/TOM_Standard_Sales_Invoice/50124/'" w:xpath="/ns0:NavWordReportXmlPart[1]/ns0:Header[1]/ns0:Line[1]/ns0:UnitOfMeasure[1]" w:storeItemID="{DFF8BEC2-C0A4-435F-9715-E42E03FFB647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810" w:type="dxa"/>
                      </w:tcPr>
                      <w:p w:rsidRPr="00FD643C" w:rsidR="00D34C8B" w:rsidP="00B93187" w:rsidRDefault="00D34C8B" w14:paraId="087D9810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FD643C">
                          <w:rPr>
                            <w:rStyle w:val="LeftAlignChar"/>
                            <w:sz w:val="16"/>
                            <w:szCs w:val="16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alias w:val="#Nav: /Header/Line/UnitPrice"/>
                    <w:tag w:val="#Nav: TOM_Standard_Sales_Invoice/50124"/>
                    <w:id w:val="773364929"/>
                    <w:placeholder>
                      <w:docPart w:val="FB30062DA54C4D89B677166F87724049"/>
                    </w:placeholder>
                    <w:dataBinding w:prefixMappings="xmlns:ns0='urn:microsoft-dynamics-nav/reports/TOM_Standard_Sales_Invoice/50124/'" w:xpath="/ns0:NavWordReportXmlPart[1]/ns0:Header[1]/ns0:Line[1]/ns0:UnitPric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900" w:type="dxa"/>
                      </w:tcPr>
                      <w:p w:rsidRPr="00FD643C" w:rsidR="00D34C8B" w:rsidP="00B93187" w:rsidRDefault="00D34C8B" w14:paraId="553F527C" w14:textId="77777777">
                        <w:pPr>
                          <w:pStyle w:val="RightAlign"/>
                          <w:rPr>
                            <w:sz w:val="16"/>
                            <w:szCs w:val="16"/>
                          </w:rPr>
                        </w:pPr>
                        <w:r w:rsidRPr="00FD643C">
                          <w:rPr>
                            <w:sz w:val="16"/>
                            <w:szCs w:val="16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alias w:val="#Nav: /Header/Line/VATPct_Line"/>
                    <w:tag w:val="#Nav: TOM_Standard_Sales_Invoice/50124"/>
                    <w:id w:val="-330835244"/>
                    <w:placeholder>
                      <w:docPart w:val="DefaultPlaceholder_-1854013440"/>
                    </w:placeholder>
                    <w:dataBinding w:prefixMappings="xmlns:ns0='urn:microsoft-dynamics-nav/reports/TOM_Standard_Sales_Invoice/50124/'" w:xpath="/ns0:NavWordReportXmlPart[1]/ns0:Header[1]/ns0:Line[1]/ns0:VATPct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810" w:type="dxa"/>
                        <w:gridSpan w:val="2"/>
                      </w:tcPr>
                      <w:p w:rsidRPr="00FD643C" w:rsidR="00D34C8B" w:rsidP="00B93187" w:rsidRDefault="00013A65" w14:paraId="794C537B" w14:textId="2B9958E9">
                        <w:pPr>
                          <w:pStyle w:val="RightAlign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alias w:val="#Nav: /Header/Line/LineAmount_Line"/>
                    <w:tag w:val="#Nav: TOM_Standard_Sales_Invoice/50124"/>
                    <w:id w:val="-1829895906"/>
                    <w:placeholder>
                      <w:docPart w:val="791112F2A9F2401C98A017BB161298D9"/>
                    </w:placeholder>
                    <w:dataBinding w:prefixMappings="xmlns:ns0='urn:microsoft-dynamics-nav/reports/TOM_Standard_Sales_Invoice/50124/'" w:xpath="/ns0:NavWordReportXmlPart[1]/ns0:Header[1]/ns0:Line[1]/ns0:LineAmount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990" w:type="dxa"/>
                        <w:tcMar>
                          <w:right w:w="0" w:type="dxa"/>
                        </w:tcMar>
                      </w:tcPr>
                      <w:p w:rsidRPr="00FD643C" w:rsidR="00D34C8B" w:rsidP="00B93187" w:rsidRDefault="00D34C8B" w14:paraId="002BA03B" w14:textId="3671610D">
                        <w:pPr>
                          <w:pStyle w:val="RightAlign"/>
                          <w:rPr>
                            <w:sz w:val="16"/>
                            <w:szCs w:val="16"/>
                          </w:rPr>
                        </w:pPr>
                        <w:r w:rsidRPr="00FD643C">
                          <w:rPr>
                            <w:sz w:val="16"/>
                            <w:szCs w:val="16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643C" w:rsidR="00D34C8B" w:rsidTr="00F06A47" w14:paraId="182A7333" w14:textId="77777777">
        <w:trPr>
          <w:trHeight w:val="227"/>
        </w:trPr>
        <w:tc>
          <w:tcPr>
            <w:tcW w:w="1260" w:type="dxa"/>
          </w:tcPr>
          <w:p w:rsidRPr="00FD643C" w:rsidR="00D34C8B" w:rsidP="00D54DEE" w:rsidRDefault="00D34C8B" w14:paraId="47A3354B" w14:textId="77777777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3690" w:type="dxa"/>
          </w:tcPr>
          <w:p w:rsidRPr="00FD643C" w:rsidR="00D34C8B" w:rsidP="00D54DEE" w:rsidRDefault="00D34C8B" w14:paraId="5B405250" w14:textId="77777777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Pr="00FD643C" w:rsidR="00D34C8B" w:rsidP="00D54DEE" w:rsidRDefault="00D34C8B" w14:paraId="4DA2BF9F" w14:textId="77777777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Pr="00FD643C" w:rsidR="00D34C8B" w:rsidP="00D54DEE" w:rsidRDefault="00D34C8B" w14:paraId="779E1A90" w14:textId="77777777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:rsidRPr="00FD643C" w:rsidR="00D34C8B" w:rsidP="00D54DEE" w:rsidRDefault="00D34C8B" w14:paraId="076E046C" w14:textId="77777777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color="777777" w:sz="4" w:space="0"/>
            </w:tcBorders>
          </w:tcPr>
          <w:p w:rsidRPr="00FD643C" w:rsidR="00D34C8B" w:rsidP="00D54DEE" w:rsidRDefault="00D34C8B" w14:paraId="22AC4B53" w14:textId="77777777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tcBorders>
              <w:bottom w:val="single" w:color="777777" w:sz="4" w:space="0"/>
            </w:tcBorders>
          </w:tcPr>
          <w:p w:rsidRPr="00FD643C" w:rsidR="00D34C8B" w:rsidP="00D54DEE" w:rsidRDefault="00D34C8B" w14:paraId="46D26972" w14:textId="77777777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bottom w:val="single" w:color="777777" w:sz="4" w:space="0"/>
            </w:tcBorders>
          </w:tcPr>
          <w:p w:rsidRPr="00FD643C" w:rsidR="00D34C8B" w:rsidP="00D54DEE" w:rsidRDefault="00D34C8B" w14:paraId="11242065" w14:textId="77777777">
            <w:pPr>
              <w:pStyle w:val="NoSpacing"/>
              <w:rPr>
                <w:sz w:val="16"/>
                <w:szCs w:val="16"/>
              </w:rPr>
            </w:pPr>
          </w:p>
        </w:tc>
      </w:tr>
      <w:tr w:rsidRPr="00FD643C" w:rsidR="00D62EE6" w:rsidTr="004563C0" w14:paraId="750035A5" w14:textId="77777777">
        <w:trPr>
          <w:trHeight w:val="260"/>
        </w:trPr>
        <w:tc>
          <w:tcPr>
            <w:tcW w:w="1260" w:type="dxa"/>
          </w:tcPr>
          <w:p w:rsidR="00D62EE6" w:rsidP="00D54DEE" w:rsidRDefault="00D62EE6" w14:paraId="65917374" w14:textId="77777777">
            <w:pPr>
              <w:pStyle w:val="NoSpacing"/>
              <w:contextualSpacing/>
              <w:rPr>
                <w:sz w:val="16"/>
                <w:szCs w:val="16"/>
                <w:lang w:val="da-DK"/>
              </w:rPr>
            </w:pPr>
          </w:p>
        </w:tc>
        <w:tc>
          <w:tcPr>
            <w:tcW w:w="3690" w:type="dxa"/>
          </w:tcPr>
          <w:p w:rsidRPr="00FD643C" w:rsidR="00D62EE6" w:rsidP="00D54DEE" w:rsidRDefault="00D62EE6" w14:paraId="18071BA2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Pr="00FD643C" w:rsidR="00D62EE6" w:rsidP="00D54DEE" w:rsidRDefault="00D62EE6" w14:paraId="63BBDE4E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Pr="00FD643C" w:rsidR="00D62EE6" w:rsidP="00D54DEE" w:rsidRDefault="00D62EE6" w14:paraId="394C48FA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:rsidRPr="00FD643C" w:rsidR="00D62EE6" w:rsidP="00D54DEE" w:rsidRDefault="00D62EE6" w14:paraId="3E987537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2"/>
          </w:tcPr>
          <w:p w:rsidR="00D62EE6" w:rsidP="007B07BD" w:rsidRDefault="00651C20" w14:paraId="79D58303" w14:textId="28F20986">
            <w:pPr>
              <w:pStyle w:val="NoSpacing"/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 Total</w:t>
            </w:r>
          </w:p>
        </w:tc>
        <w:sdt>
          <w:sdtPr>
            <w:rPr>
              <w:sz w:val="16"/>
              <w:szCs w:val="16"/>
            </w:rPr>
            <w:alias w:val="#Nav: /Header/Totals/TotalSubTotal"/>
            <w:tag w:val="#Nav: TOM_Standard_Sales_Invoice/50124"/>
            <w:id w:val="734897986"/>
            <w:placeholder>
              <w:docPart w:val="DefaultPlaceholder_-1854013440"/>
            </w:placeholder>
            <w:dataBinding w:prefixMappings="xmlns:ns0='urn:microsoft-dynamics-nav/reports/TOM_Standard_Sales_Invoice/50124/'" w:xpath="/ns0:NavWordReportXmlPart[1]/ns0:Header[1]/ns0:Totals[1]/ns0:TotalSubTotal[1]" w:storeItemID="{DFF8BEC2-C0A4-435F-9715-E42E03FFB647}"/>
            <w:text/>
          </w:sdtPr>
          <w:sdtEndPr/>
          <w:sdtContent>
            <w:tc>
              <w:tcPr>
                <w:tcW w:w="1620" w:type="dxa"/>
                <w:gridSpan w:val="2"/>
                <w:tcMar>
                  <w:right w:w="0" w:type="dxa"/>
                </w:tcMar>
              </w:tcPr>
              <w:p w:rsidR="00D62EE6" w:rsidP="007B07BD" w:rsidRDefault="00434531" w14:paraId="0F100799" w14:textId="53E04C4B">
                <w:pPr>
                  <w:pStyle w:val="RightAlign"/>
                  <w:contextualSpacing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TotalSubTotal</w:t>
                </w:r>
              </w:p>
            </w:tc>
          </w:sdtContent>
        </w:sdt>
      </w:tr>
      <w:tr w:rsidRPr="00FD643C" w:rsidR="00651C20" w:rsidTr="004563C0" w14:paraId="49B95619" w14:textId="77777777">
        <w:trPr>
          <w:trHeight w:val="225"/>
        </w:trPr>
        <w:tc>
          <w:tcPr>
            <w:tcW w:w="1260" w:type="dxa"/>
          </w:tcPr>
          <w:p w:rsidR="00651C20" w:rsidP="00D54DEE" w:rsidRDefault="00651C20" w14:paraId="371DDCEE" w14:textId="77777777">
            <w:pPr>
              <w:pStyle w:val="NoSpacing"/>
              <w:contextualSpacing/>
              <w:rPr>
                <w:sz w:val="16"/>
                <w:szCs w:val="16"/>
                <w:lang w:val="da-DK"/>
              </w:rPr>
            </w:pPr>
          </w:p>
        </w:tc>
        <w:tc>
          <w:tcPr>
            <w:tcW w:w="3690" w:type="dxa"/>
          </w:tcPr>
          <w:p w:rsidRPr="00FD643C" w:rsidR="00651C20" w:rsidP="00D54DEE" w:rsidRDefault="00651C20" w14:paraId="0FB17360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Pr="00FD643C" w:rsidR="00651C20" w:rsidP="00D54DEE" w:rsidRDefault="00651C20" w14:paraId="25A3E658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Pr="00FD643C" w:rsidR="00651C20" w:rsidP="00D54DEE" w:rsidRDefault="00651C20" w14:paraId="1BC887DA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:rsidRPr="00FD643C" w:rsidR="00651C20" w:rsidP="00D54DEE" w:rsidRDefault="00651C20" w14:paraId="77106D6A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2"/>
          </w:tcPr>
          <w:p w:rsidR="00651C20" w:rsidP="007B07BD" w:rsidRDefault="00651C20" w14:paraId="4C4276B1" w14:textId="004A318D">
            <w:pPr>
              <w:pStyle w:val="NoSpacing"/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VAT Amount</w:t>
            </w:r>
          </w:p>
        </w:tc>
        <w:sdt>
          <w:sdtPr>
            <w:rPr>
              <w:sz w:val="16"/>
              <w:szCs w:val="16"/>
            </w:rPr>
            <w:alias w:val="#Nav: /Header/Totals/TotalVATAmount"/>
            <w:tag w:val="#Nav: TOM_Standard_Sales_Invoice/50124"/>
            <w:id w:val="1322395853"/>
            <w:placeholder>
              <w:docPart w:val="7A0BBD81777844CEBC75494529076C31"/>
            </w:placeholder>
            <w:dataBinding w:prefixMappings="xmlns:ns0='urn:microsoft-dynamics-nav/reports/TOM_Standard_Sales_Invoice/50124/'" w:xpath="/ns0:NavWordReportXmlPart[1]/ns0:Header[1]/ns0:Totals[1]/ns0:TotalVATAmount[1]" w:storeItemID="{DFF8BEC2-C0A4-435F-9715-E42E03FFB647}"/>
            <w:text/>
          </w:sdtPr>
          <w:sdtEndPr/>
          <w:sdtContent>
            <w:tc>
              <w:tcPr>
                <w:tcW w:w="1620" w:type="dxa"/>
                <w:gridSpan w:val="2"/>
                <w:tcMar>
                  <w:right w:w="0" w:type="dxa"/>
                </w:tcMar>
              </w:tcPr>
              <w:p w:rsidR="00651C20" w:rsidP="007B07BD" w:rsidRDefault="00651C20" w14:paraId="2CD02F75" w14:textId="1DE6E031">
                <w:pPr>
                  <w:pStyle w:val="RightAlign"/>
                  <w:contextualSpacing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TotalVATAmount</w:t>
                </w:r>
              </w:p>
            </w:tc>
          </w:sdtContent>
        </w:sdt>
      </w:tr>
      <w:tr w:rsidRPr="00FD643C" w:rsidR="00D34C8B" w:rsidTr="004563C0" w14:paraId="709D14E8" w14:textId="25BCA0ED">
        <w:trPr>
          <w:trHeight w:val="279"/>
        </w:trPr>
        <w:tc>
          <w:tcPr>
            <w:tcW w:w="4950" w:type="dxa"/>
            <w:gridSpan w:val="2"/>
          </w:tcPr>
          <w:p w:rsidRPr="00FD643C" w:rsidR="00D34C8B" w:rsidP="00EF0F89" w:rsidRDefault="00D34C8B" w14:paraId="2233D4B3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</w:tcPr>
          <w:p w:rsidRPr="00FD643C" w:rsidR="00D34C8B" w:rsidP="00EF0F89" w:rsidRDefault="00D34C8B" w14:paraId="3973984A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810" w:type="dxa"/>
          </w:tcPr>
          <w:p w:rsidRPr="00FD643C" w:rsidR="00D34C8B" w:rsidP="00EF0F89" w:rsidRDefault="00D34C8B" w14:paraId="22A630BE" w14:textId="77777777">
            <w:pPr>
              <w:pStyle w:val="NoSpacing"/>
              <w:contextualSpacing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 w:rsidRPr="00FD643C" w:rsidR="00D34C8B" w:rsidP="00364FD7" w:rsidRDefault="00B93187" w14:paraId="5CA8A50A" w14:textId="1E721FF0">
            <w:pPr>
              <w:pStyle w:val="NoSpacing"/>
              <w:contextualSpacing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Total EURO</w:t>
            </w:r>
            <w:bookmarkStart w:name="_GoBack" w:id="0"/>
            <w:bookmarkEnd w:id="0"/>
          </w:p>
        </w:tc>
        <w:sdt>
          <w:sdtPr>
            <w:rPr>
              <w:b/>
              <w:sz w:val="16"/>
              <w:szCs w:val="16"/>
            </w:rPr>
            <w:alias w:val="#Nav: /Header/Totals/TotalAmountIncludingVAT"/>
            <w:tag w:val="#Nav: TOM_Standard_Sales_Invoice/50124"/>
            <w:id w:val="1661501859"/>
            <w:placeholder>
              <w:docPart w:val="A034C849D9AE4F398A63DA177AD7BDFE"/>
            </w:placeholder>
            <w:dataBinding w:prefixMappings="xmlns:ns0='urn:microsoft-dynamics-nav/reports/TOM_Standard_Sales_Invoice/50124/'" w:xpath="/ns0:NavWordReportXmlPart[1]/ns0:Header[1]/ns0:Totals[1]/ns0:TotalAmountIncludingVAT[1]" w:storeItemID="{DFF8BEC2-C0A4-435F-9715-E42E03FFB647}"/>
            <w:text/>
          </w:sdtPr>
          <w:sdtEndPr/>
          <w:sdtContent>
            <w:tc>
              <w:tcPr>
                <w:tcW w:w="1620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643C" w:rsidR="00D34C8B" w:rsidP="00DC306F" w:rsidRDefault="00D34C8B" w14:paraId="4CD05D6E" w14:textId="77777777">
                <w:pPr>
                  <w:pStyle w:val="RightAlign"/>
                  <w:contextualSpacing/>
                  <w:rPr>
                    <w:b/>
                    <w:sz w:val="16"/>
                    <w:szCs w:val="16"/>
                  </w:rPr>
                </w:pPr>
                <w:r w:rsidRPr="00FD643C">
                  <w:rPr>
                    <w:b/>
                    <w:sz w:val="16"/>
                    <w:szCs w:val="16"/>
                  </w:rPr>
                  <w:t>TotalAmountIncludingVAT</w:t>
                </w:r>
              </w:p>
            </w:tc>
          </w:sdtContent>
        </w:sdt>
      </w:tr>
    </w:tbl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TOM_Standard_Sales_Invoice/50124"/>
        <w:id w:val="940566818"/>
        <w15:dataBinding w:prefixMappings="xmlns:ns0='urn:microsoft-dynamics-nav/reports/TOM_Standard_Sales_Invoice/50124/'" w:xpath="/ns0:NavWordReportXmlPart[1]/ns0:Header[1]/ns0:PaymentReportingArgument" w:storeItemID="{DFF8BEC2-C0A4-435F-9715-E42E03FFB647}"/>
        <w15:repeatingSection/>
      </w:sdtPr>
      <w:sdtEndPr/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15:repeatingSectionItem/>
          </w:sdtPr>
          <w:sdtEndPr/>
          <w:sdtContent>
            <w:p w:rsidR="0044518B" w:rsidP="00AB5867" w:rsidRDefault="0044518B" w14:paraId="55380137" w14:textId="6C196E9B"/>
            <w:sdt>
              <w:sdtPr>
                <w:id w:val="1651328949"/>
              </w:sdtPr>
              <w:sdtEndPr/>
              <w:sdtContent>
                <w:sdt>
                  <w:sdtPr>
                    <w:alias w:val="#Nav: /Header/PaymentReportingArgument/PaymentServiceText_Url"/>
                    <w:tag w:val="#Nav: TOM_Standard_Sales_Invoice/50124"/>
                    <w:id w:val="-1198932184"/>
                    <w:dataBinding w:prefixMappings="xmlns:ns0='urn:microsoft-dynamics-nav/reports/TOM_Standard_Sales_Invoice/50124/'" w:xpath="/ns0:NavWordReportXmlPart[1]/ns0:Header[1]/ns0:PaymentReportingArgument[1]/ns0:PaymentServiceText_Url[1]" w:storeItemID="{DFF8BEC2-C0A4-435F-9715-E42E03FFB647}"/>
                    <w:text/>
                  </w:sdtPr>
                  <w:sdtEndPr/>
                  <w:sdtContent>
                    <w:p w:rsidRPr="0044518B" w:rsidR="001D2965" w:rsidP="00B93187" w:rsidRDefault="0044518B" w14:paraId="60937B69" w14:textId="77777777">
                      <w:pPr>
                        <w:pStyle w:val="Style1"/>
                      </w:pPr>
                      <w:r>
                        <w:rPr>
                          <w:lang w:val="da-DK"/>
                        </w:rPr>
                        <w:t>PaymentServiceText_Url</w:t>
                      </w:r>
                    </w:p>
                  </w:sdtContent>
                </w:sdt>
              </w:sdtContent>
            </w:sdt>
          </w:sdtContent>
        </w:sdt>
      </w:sdtContent>
    </w:sdt>
    <w:tbl>
      <w:tblPr>
        <w:tblStyle w:val="TableGrid"/>
        <w:tblpPr w:leftFromText="180" w:rightFromText="180" w:vertAnchor="text" w:horzAnchor="margin" w:tblpY="81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340"/>
      </w:tblGrid>
      <w:tr w:rsidR="001D2965" w:rsidTr="00C75114" w14:paraId="2FA4258C" w14:textId="77777777">
        <w:trPr>
          <w:cantSplit/>
        </w:trPr>
        <w:tc>
          <w:tcPr>
            <w:tcW w:w="31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Pr="00FD643C" w:rsidR="001D2965" w:rsidP="001D2965" w:rsidRDefault="001D2965" w14:paraId="14F26295" w14:textId="74F282D6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34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Pr="00FD643C" w:rsidR="001D2965" w:rsidP="001D2965" w:rsidRDefault="001D2965" w14:paraId="31BCB623" w14:textId="02A0CA32">
            <w:pPr>
              <w:pStyle w:val="NoSpacing"/>
              <w:jc w:val="right"/>
              <w:rPr>
                <w:sz w:val="16"/>
                <w:szCs w:val="16"/>
              </w:rPr>
            </w:pPr>
          </w:p>
        </w:tc>
      </w:tr>
      <w:tr w:rsidR="001D2965" w:rsidTr="00C75114" w14:paraId="41601E59" w14:textId="77777777">
        <w:trPr>
          <w:cantSplit/>
        </w:trPr>
        <w:tc>
          <w:tcPr>
            <w:tcW w:w="315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Pr="00FD643C" w:rsidR="001D2965" w:rsidP="001D2965" w:rsidRDefault="001D2965" w14:paraId="4741349D" w14:textId="23E5564F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34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Pr="00FD643C" w:rsidR="001D2965" w:rsidP="001D2965" w:rsidRDefault="001D2965" w14:paraId="2B8C5330" w14:textId="6D799835">
            <w:pPr>
              <w:pStyle w:val="NoSpacing"/>
              <w:jc w:val="right"/>
              <w:rPr>
                <w:sz w:val="16"/>
                <w:szCs w:val="16"/>
              </w:rPr>
            </w:pPr>
          </w:p>
        </w:tc>
      </w:tr>
    </w:tbl>
    <w:p w:rsidR="001D2965" w:rsidP="00D54DEE" w:rsidRDefault="001D2965" w14:paraId="1F7901DE" w14:textId="77777777">
      <w:pPr>
        <w:keepNext/>
        <w:spacing w:before="120" w:after="60"/>
        <w:rPr>
          <w:sz w:val="16"/>
          <w:szCs w:val="16"/>
        </w:rPr>
      </w:pPr>
    </w:p>
    <w:p w:rsidR="001D2965" w:rsidP="00D54DEE" w:rsidRDefault="001D2965" w14:paraId="00496AB5" w14:textId="77777777">
      <w:pPr>
        <w:keepNext/>
        <w:spacing w:before="120" w:after="60"/>
        <w:rPr>
          <w:sz w:val="16"/>
          <w:szCs w:val="16"/>
        </w:rPr>
      </w:pPr>
    </w:p>
    <w:p w:rsidR="00BB3F72" w:rsidP="002E5EBD" w:rsidRDefault="00BB3F72" w14:paraId="18999CD1" w14:textId="77777777">
      <w:pPr>
        <w:keepNext/>
        <w:spacing w:before="120" w:after="60"/>
        <w:rPr>
          <w:sz w:val="16"/>
          <w:szCs w:val="16"/>
        </w:rPr>
      </w:pPr>
    </w:p>
    <w:sectPr w:rsidR="00BB3F72" w:rsidSect="001010DD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18E8" w:rsidP="00E40C63" w:rsidRDefault="002C18E8" w14:paraId="5F11AA6B" w14:textId="77777777">
      <w:pPr>
        <w:spacing w:after="0"/>
      </w:pPr>
      <w:r>
        <w:separator/>
      </w:r>
    </w:p>
  </w:endnote>
  <w:endnote w:type="continuationSeparator" w:id="0">
    <w:p w:rsidR="002C18E8" w:rsidP="00E40C63" w:rsidRDefault="002C18E8" w14:paraId="436A6D9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 w14:paraId="2C6FBB52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 w14:paraId="2705ED43" w14:textId="77777777">
            <w:sdt>
              <w:sdtPr>
                <w:rPr>
                  <w:lang w:val="da-DK"/>
                </w:rPr>
                <w:alias w:val="#Nav: /Header/CompanyLegalStatement"/>
                <w:tag w:val="#Nav: TOM_Standard_Sales_Invoice/50124"/>
                <w:id w:val="-207500241"/>
                <w:placeholder>
                  <w:docPart w:val="D74323E5E83F4DBCB91329738FC0774A"/>
                </w:placeholder>
                <w:dataBinding w:prefixMappings="xmlns:ns0='urn:microsoft-dynamics-nav/reports/TOM_Standard_Sales_Invoice/50124/'" w:xpath="/ns0:NavWordReportXmlPart[1]/ns0:Header[1]/ns0:CompanyLegalStatement[1]" w:storeItemID="{DFF8BEC2-C0A4-435F-9715-E42E03FFB647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5E881E79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296BECFF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571F39B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4679"/>
      <w:gridCol w:w="3600"/>
      <w:gridCol w:w="2260"/>
    </w:tblGrid>
    <w:tr w:rsidRPr="00FD643C" w:rsidR="00C50576" w:rsidTr="003B5E26" w14:paraId="5380F337" w14:textId="77777777">
      <w:tc>
        <w:tcPr>
          <w:tcW w:w="2220" w:type="pct"/>
          <w:vAlign w:val="bottom"/>
        </w:tcPr>
        <w:p w:rsidR="00C50576" w:rsidP="00C50576" w:rsidRDefault="00C50576" w14:paraId="19F6CC4C" w14:textId="061C21D0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  <w:r>
            <w:rPr>
              <w:sz w:val="16"/>
              <w:szCs w:val="16"/>
            </w:rPr>
            <w:t>Shipped from Tomahawk Manufacturing B.V. The Netherlands</w:t>
          </w:r>
        </w:p>
      </w:tc>
      <w:tc>
        <w:tcPr>
          <w:tcW w:w="1708" w:type="pct"/>
          <w:vAlign w:val="bottom"/>
        </w:tcPr>
        <w:p w:rsidR="00C50576" w:rsidP="00C50576" w:rsidRDefault="00C50576" w14:paraId="559BF69F" w14:textId="0049C9C3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  <w:r>
            <w:rPr>
              <w:sz w:val="16"/>
              <w:szCs w:val="16"/>
            </w:rPr>
            <w:t>All Goods (Food Processing Machine Parts)</w:t>
          </w:r>
        </w:p>
      </w:tc>
      <w:tc>
        <w:tcPr>
          <w:tcW w:w="1072" w:type="pct"/>
          <w:vAlign w:val="bottom"/>
        </w:tcPr>
        <w:p w:rsidR="00C50576" w:rsidP="00C50576" w:rsidRDefault="00C50576" w14:paraId="5B512839" w14:textId="29CDDCDD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  <w:r>
            <w:rPr>
              <w:sz w:val="16"/>
              <w:szCs w:val="16"/>
            </w:rPr>
            <w:t>H.S Code</w:t>
          </w:r>
        </w:p>
      </w:tc>
    </w:tr>
    <w:tr w:rsidRPr="00FD643C" w:rsidR="00C50576" w:rsidTr="003B5E26" w14:paraId="58F15FE9" w14:textId="77777777">
      <w:tc>
        <w:tcPr>
          <w:tcW w:w="2220" w:type="pct"/>
        </w:tcPr>
        <w:p w:rsidR="00C50576" w:rsidP="00C50576" w:rsidRDefault="00C50576" w14:paraId="52CD2F7F" w14:textId="599EC567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Weena-zuid</w:t>
          </w:r>
          <w:proofErr w:type="spellEnd"/>
          <w:r>
            <w:rPr>
              <w:sz w:val="16"/>
              <w:szCs w:val="16"/>
            </w:rPr>
            <w:t xml:space="preserve"> 130 3012 NC Rotterdam</w:t>
          </w:r>
        </w:p>
      </w:tc>
      <w:tc>
        <w:tcPr>
          <w:tcW w:w="1708" w:type="pct"/>
        </w:tcPr>
        <w:p w:rsidR="00C50576" w:rsidP="00C50576" w:rsidRDefault="00C50576" w14:paraId="24A3EEFC" w14:textId="3B07F4B5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  <w:r>
            <w:rPr>
              <w:sz w:val="16"/>
              <w:szCs w:val="16"/>
            </w:rPr>
            <w:t xml:space="preserve">Manufactured in the U.S. </w:t>
          </w:r>
          <w:proofErr w:type="gramStart"/>
          <w:r>
            <w:rPr>
              <w:sz w:val="16"/>
              <w:szCs w:val="16"/>
            </w:rPr>
            <w:t>A  Plymouth</w:t>
          </w:r>
          <w:proofErr w:type="gramEnd"/>
          <w:r>
            <w:rPr>
              <w:sz w:val="16"/>
              <w:szCs w:val="16"/>
            </w:rPr>
            <w:t>, WI-USA</w:t>
          </w:r>
        </w:p>
      </w:tc>
      <w:tc>
        <w:tcPr>
          <w:tcW w:w="1072" w:type="pct"/>
        </w:tcPr>
        <w:p w:rsidR="00C50576" w:rsidP="00C50576" w:rsidRDefault="00C50576" w14:paraId="4013F6D7" w14:textId="3B4399FF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  <w:r w:rsidRPr="00F560FB">
            <w:rPr>
              <w:sz w:val="16"/>
              <w:szCs w:val="16"/>
            </w:rPr>
            <w:t>8438-90-0000</w:t>
          </w:r>
        </w:p>
      </w:tc>
    </w:tr>
    <w:tr w:rsidRPr="00FD643C" w:rsidR="00C50576" w:rsidTr="003B5E26" w14:paraId="177C14A8" w14:textId="77777777">
      <w:tc>
        <w:tcPr>
          <w:tcW w:w="2220" w:type="pct"/>
        </w:tcPr>
        <w:p w:rsidR="00C50576" w:rsidP="00C50576" w:rsidRDefault="00C50576" w14:paraId="711D4FCA" w14:textId="2B77A81A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  <w:r>
            <w:rPr>
              <w:sz w:val="16"/>
              <w:szCs w:val="16"/>
            </w:rPr>
            <w:t>VAT: NL859069515B01                               EORI: NL859069515</w:t>
          </w:r>
        </w:p>
      </w:tc>
      <w:tc>
        <w:tcPr>
          <w:tcW w:w="1708" w:type="pct"/>
        </w:tcPr>
        <w:p w:rsidR="00C50576" w:rsidP="00C50576" w:rsidRDefault="00C50576" w14:paraId="4B01FDB8" w14:textId="77777777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</w:p>
      </w:tc>
      <w:tc>
        <w:tcPr>
          <w:tcW w:w="1072" w:type="pct"/>
        </w:tcPr>
        <w:p w:rsidR="00C50576" w:rsidP="00C50576" w:rsidRDefault="00C50576" w14:paraId="266F50D0" w14:textId="77777777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</w:p>
      </w:tc>
    </w:tr>
    <w:tr w:rsidRPr="00FD643C" w:rsidR="00C50576" w:rsidTr="003B5E26" w14:paraId="0D529177" w14:textId="77777777">
      <w:tc>
        <w:tcPr>
          <w:tcW w:w="2220" w:type="pct"/>
        </w:tcPr>
        <w:p w:rsidR="00C50576" w:rsidP="00C43401" w:rsidRDefault="00C50576" w14:paraId="618A488F" w14:textId="77777777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</w:p>
      </w:tc>
      <w:tc>
        <w:tcPr>
          <w:tcW w:w="1708" w:type="pct"/>
        </w:tcPr>
        <w:p w:rsidR="00C50576" w:rsidP="00C43401" w:rsidRDefault="00C50576" w14:paraId="75CE9CEB" w14:textId="77777777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</w:p>
      </w:tc>
      <w:tc>
        <w:tcPr>
          <w:tcW w:w="1072" w:type="pct"/>
        </w:tcPr>
        <w:p w:rsidR="00C50576" w:rsidP="00C43401" w:rsidRDefault="00C50576" w14:paraId="1266D052" w14:textId="77777777">
          <w:pPr>
            <w:pStyle w:val="Heading2"/>
            <w:outlineLvl w:val="1"/>
            <w:rPr>
              <w:b/>
              <w:bCs/>
              <w:sz w:val="16"/>
              <w:szCs w:val="16"/>
            </w:rPr>
          </w:pPr>
        </w:p>
      </w:tc>
    </w:tr>
    <w:tr w:rsidRPr="00FD643C" w:rsidR="003B5E26" w:rsidTr="003B5E26" w14:paraId="4035424A" w14:textId="77777777">
      <w:sdt>
        <w:sdtPr>
          <w:rPr>
            <w:b/>
            <w:bCs/>
            <w:sz w:val="16"/>
            <w:szCs w:val="16"/>
          </w:rPr>
          <w:alias w:val="#Nav: /Header/HomePage_Lbl"/>
          <w:tag w:val="#Nav: TOM_Standard_Sales_Invoice/50124"/>
          <w:id w:val="649635640"/>
          <w:placeholder>
            <w:docPart w:val="8A9B768805CA4660BB47072F6EFFE561"/>
          </w:placeholder>
          <w:dataBinding w:prefixMappings="xmlns:ns0='urn:microsoft-dynamics-nav/reports/TOM_Standard_Sales_Invoice/50124/'" w:xpath="/ns0:NavWordReportXmlPart[1]/ns0:Header[1]/ns0:HomePage_Lbl[1]" w:storeItemID="{DFF8BEC2-C0A4-435F-9715-E42E03FFB647}"/>
          <w:text/>
        </w:sdtPr>
        <w:sdtEndPr/>
        <w:sdtContent>
          <w:tc>
            <w:tcPr>
              <w:tcW w:w="2220" w:type="pct"/>
            </w:tcPr>
            <w:p w:rsidRPr="00FD643C" w:rsidR="003B5E26" w:rsidP="00C43401" w:rsidRDefault="003B5E26" w14:paraId="71A9D154" w14:textId="77777777">
              <w:pPr>
                <w:pStyle w:val="Heading2"/>
                <w:outlineLvl w:val="1"/>
                <w:rPr>
                  <w:b/>
                  <w:bCs/>
                  <w:sz w:val="16"/>
                  <w:szCs w:val="16"/>
                </w:rPr>
              </w:pPr>
              <w:r w:rsidRPr="00FD643C">
                <w:rPr>
                  <w:b/>
                  <w:bCs/>
                  <w:sz w:val="16"/>
                  <w:szCs w:val="16"/>
                  <w:lang w:val="da-DK"/>
                </w:rPr>
                <w:t>HomePage_Lbl</w:t>
              </w:r>
            </w:p>
          </w:tc>
        </w:sdtContent>
      </w:sdt>
      <w:sdt>
        <w:sdtPr>
          <w:rPr>
            <w:b/>
            <w:bCs/>
            <w:sz w:val="16"/>
            <w:szCs w:val="16"/>
          </w:rPr>
          <w:alias w:val="#Nav: /Header/CompanyPhoneNo_Lbl"/>
          <w:tag w:val="#Nav: TOM_Standard_Sales_Invoice/50124"/>
          <w:id w:val="560367384"/>
          <w:placeholder>
            <w:docPart w:val="F15AB7BAC7B14752AE2D5BE769CFBF78"/>
          </w:placeholder>
          <w:dataBinding w:prefixMappings="xmlns:ns0='urn:microsoft-dynamics-nav/reports/TOM_Standard_Sales_Invoice/50124/'" w:xpath="/ns0:NavWordReportXmlPart[1]/ns0:Header[1]/ns0:CompanyPhoneNo_Lbl[1]" w:storeItemID="{DFF8BEC2-C0A4-435F-9715-E42E03FFB647}"/>
          <w:text/>
        </w:sdtPr>
        <w:sdtEndPr/>
        <w:sdtContent>
          <w:tc>
            <w:tcPr>
              <w:tcW w:w="1708" w:type="pct"/>
            </w:tcPr>
            <w:p w:rsidRPr="00FD643C" w:rsidR="003B5E26" w:rsidP="00C43401" w:rsidRDefault="003B5E26" w14:paraId="47F04E7E" w14:textId="69190D2B">
              <w:pPr>
                <w:pStyle w:val="Heading2"/>
                <w:outlineLvl w:val="1"/>
                <w:rPr>
                  <w:b/>
                  <w:bCs/>
                  <w:sz w:val="16"/>
                  <w:szCs w:val="16"/>
                </w:rPr>
              </w:pPr>
              <w:r w:rsidRPr="00FD643C">
                <w:rPr>
                  <w:b/>
                  <w:bCs/>
                  <w:sz w:val="16"/>
                  <w:szCs w:val="16"/>
                  <w:lang w:val="da-DK"/>
                </w:rPr>
                <w:t>CompanyPhoneNo_Lbl</w:t>
              </w:r>
            </w:p>
          </w:tc>
        </w:sdtContent>
      </w:sdt>
      <w:sdt>
        <w:sdtPr>
          <w:rPr>
            <w:b/>
            <w:bCs/>
            <w:sz w:val="16"/>
            <w:szCs w:val="16"/>
          </w:rPr>
          <w:alias w:val="#Nav: /Header/EMail_Header_Lbl"/>
          <w:tag w:val="#Nav: TOM_Standard_Sales_Invoice/50124"/>
          <w:id w:val="-272474917"/>
          <w:placeholder>
            <w:docPart w:val="76CE08F109654961A50D21220F4BC359"/>
          </w:placeholder>
          <w:dataBinding w:prefixMappings="xmlns:ns0='urn:microsoft-dynamics-nav/reports/TOM_Standard_Sales_Invoice/50124/'" w:xpath="/ns0:NavWordReportXmlPart[1]/ns0:Header[1]/ns0:EMail_Header_Lbl[1]" w:storeItemID="{DFF8BEC2-C0A4-435F-9715-E42E03FFB647}"/>
          <w:text/>
        </w:sdtPr>
        <w:sdtEndPr/>
        <w:sdtContent>
          <w:tc>
            <w:tcPr>
              <w:tcW w:w="1072" w:type="pct"/>
            </w:tcPr>
            <w:p w:rsidRPr="00FD643C" w:rsidR="003B5E26" w:rsidP="00C43401" w:rsidRDefault="003B5E26" w14:paraId="6900010D" w14:textId="2D2C58B9">
              <w:pPr>
                <w:pStyle w:val="Heading2"/>
                <w:outlineLvl w:val="1"/>
                <w:rPr>
                  <w:b/>
                  <w:bCs/>
                  <w:sz w:val="16"/>
                  <w:szCs w:val="16"/>
                </w:rPr>
              </w:pPr>
              <w:r w:rsidRPr="00FD643C">
                <w:rPr>
                  <w:b/>
                  <w:bCs/>
                  <w:sz w:val="16"/>
                  <w:szCs w:val="16"/>
                  <w:lang w:val="da-DK"/>
                </w:rPr>
                <w:t>EMail_Header_Lbl</w:t>
              </w:r>
            </w:p>
          </w:tc>
        </w:sdtContent>
      </w:sdt>
    </w:tr>
    <w:tr w:rsidRPr="00FD643C" w:rsidR="003B5E26" w:rsidTr="003B5E26" w14:paraId="7CD12E2E" w14:textId="77777777">
      <w:sdt>
        <w:sdtPr>
          <w:rPr>
            <w:sz w:val="16"/>
            <w:szCs w:val="16"/>
          </w:rPr>
          <w:alias w:val="#Nav: /Header/CompanyHomePage"/>
          <w:tag w:val="#Nav: TOM_Standard_Sales_Invoice/50124"/>
          <w:id w:val="412437649"/>
          <w:placeholder>
            <w:docPart w:val="35BE374200164BE686B50B33537949C2"/>
          </w:placeholder>
          <w:dataBinding w:prefixMappings="xmlns:ns0='urn:microsoft-dynamics-nav/reports/TOM_Standard_Sales_Invoice/50124/'" w:xpath="/ns0:NavWordReportXmlPart[1]/ns0:Header[1]/ns0:CompanyHomePage[1]" w:storeItemID="{DFF8BEC2-C0A4-435F-9715-E42E03FFB647}"/>
          <w:text/>
        </w:sdtPr>
        <w:sdtEndPr/>
        <w:sdtContent>
          <w:tc>
            <w:tcPr>
              <w:tcW w:w="2220" w:type="pct"/>
            </w:tcPr>
            <w:p w:rsidRPr="00FD643C" w:rsidR="003B5E26" w:rsidP="00C43401" w:rsidRDefault="003B5E26" w14:paraId="563CE04E" w14:textId="77777777">
              <w:pPr>
                <w:rPr>
                  <w:sz w:val="16"/>
                  <w:szCs w:val="16"/>
                </w:rPr>
              </w:pPr>
              <w:r w:rsidRPr="00FD643C">
                <w:rPr>
                  <w:sz w:val="16"/>
                  <w:szCs w:val="16"/>
                  <w:lang w:val="da-DK"/>
                </w:rPr>
                <w:t>CompanyHomePage</w:t>
              </w:r>
            </w:p>
          </w:tc>
        </w:sdtContent>
      </w:sdt>
      <w:sdt>
        <w:sdtPr>
          <w:rPr>
            <w:sz w:val="16"/>
            <w:szCs w:val="16"/>
          </w:rPr>
          <w:alias w:val="#Nav: /Header/CompanyPhoneNo"/>
          <w:tag w:val="#Nav: TOM_Standard_Sales_Invoice/50124"/>
          <w:id w:val="-1162540195"/>
          <w:placeholder>
            <w:docPart w:val="2C3CB23B745E42ED860BE8D89A5CEEE2"/>
          </w:placeholder>
          <w:dataBinding w:prefixMappings="xmlns:ns0='urn:microsoft-dynamics-nav/reports/TOM_Standard_Sales_Invoice/50124/'" w:xpath="/ns0:NavWordReportXmlPart[1]/ns0:Header[1]/ns0:CompanyPhoneNo[1]" w:storeItemID="{DFF8BEC2-C0A4-435F-9715-E42E03FFB647}"/>
          <w:text/>
        </w:sdtPr>
        <w:sdtEndPr/>
        <w:sdtContent>
          <w:tc>
            <w:tcPr>
              <w:tcW w:w="1708" w:type="pct"/>
            </w:tcPr>
            <w:p w:rsidRPr="00FD643C" w:rsidR="003B5E26" w:rsidP="00C43401" w:rsidRDefault="003B5E26" w14:paraId="61BEEE53" w14:textId="1C6A79A7">
              <w:pPr>
                <w:rPr>
                  <w:sz w:val="16"/>
                  <w:szCs w:val="16"/>
                </w:rPr>
              </w:pPr>
              <w:r w:rsidRPr="00FD643C">
                <w:rPr>
                  <w:sz w:val="16"/>
                  <w:szCs w:val="16"/>
                  <w:lang w:val="da-DK"/>
                </w:rPr>
                <w:t>CompanyPhoneNo</w:t>
              </w:r>
            </w:p>
          </w:tc>
        </w:sdtContent>
      </w:sdt>
      <w:sdt>
        <w:sdtPr>
          <w:rPr>
            <w:sz w:val="16"/>
            <w:szCs w:val="16"/>
          </w:rPr>
          <w:alias w:val="#Nav: /Header/CompanyEMail"/>
          <w:tag w:val="#Nav: TOM_Standard_Sales_Invoice/50124"/>
          <w:id w:val="860396444"/>
          <w:placeholder>
            <w:docPart w:val="7BD38F21A5EF4D64B821BBB3E8E6DF91"/>
          </w:placeholder>
          <w:dataBinding w:prefixMappings="xmlns:ns0='urn:microsoft-dynamics-nav/reports/TOM_Standard_Sales_Invoice/50124/'" w:xpath="/ns0:NavWordReportXmlPart[1]/ns0:Header[1]/ns0:CompanyEMail[1]" w:storeItemID="{DFF8BEC2-C0A4-435F-9715-E42E03FFB647}"/>
          <w:text/>
        </w:sdtPr>
        <w:sdtEndPr/>
        <w:sdtContent>
          <w:tc>
            <w:tcPr>
              <w:tcW w:w="1072" w:type="pct"/>
            </w:tcPr>
            <w:p w:rsidRPr="00FD643C" w:rsidR="003B5E26" w:rsidP="00C43401" w:rsidRDefault="003B5E26" w14:paraId="74C9CD2D" w14:textId="0BE42722">
              <w:pPr>
                <w:rPr>
                  <w:sz w:val="16"/>
                  <w:szCs w:val="16"/>
                </w:rPr>
              </w:pPr>
              <w:r w:rsidRPr="00FD643C">
                <w:rPr>
                  <w:sz w:val="16"/>
                  <w:szCs w:val="16"/>
                  <w:lang w:val="da-DK"/>
                </w:rPr>
                <w:t>CompanyEMail</w:t>
              </w:r>
            </w:p>
          </w:tc>
        </w:sdtContent>
      </w:sdt>
    </w:tr>
  </w:tbl>
  <w:p w:rsidRPr="005C497A" w:rsidR="00C43401" w:rsidRDefault="00C43401" w14:paraId="7FE59E35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18E8" w:rsidP="00E40C63" w:rsidRDefault="002C18E8" w14:paraId="44C1E02D" w14:textId="77777777">
      <w:pPr>
        <w:spacing w:after="0"/>
      </w:pPr>
      <w:r>
        <w:separator/>
      </w:r>
    </w:p>
  </w:footnote>
  <w:footnote w:type="continuationSeparator" w:id="0">
    <w:p w:rsidR="002C18E8" w:rsidP="00E40C63" w:rsidRDefault="002C18E8" w14:paraId="18AE775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 w14:paraId="5930E3F2" w14:textId="77777777">
      <w:tc>
        <w:tcPr>
          <w:tcW w:w="2929" w:type="pct"/>
        </w:tcPr>
        <w:p w:rsidRPr="00C43401" w:rsidR="00C43401" w:rsidP="00C43401" w:rsidRDefault="002C18E8" w14:paraId="3A39C82B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TOM_Standard_Sales_Invoice/50124"/>
              <w:id w:val="1118172250"/>
              <w:placeholder>
                <w:docPart w:val="85F17D8968A64DA6A4F66CAAC909213D"/>
              </w:placeholder>
              <w:dataBinding w:prefixMappings="xmlns:ns0='urn:microsoft-dynamics-nav/reports/TOM_Standard_Sales_Invoice/50124/'" w:xpath="/ns0:NavWordReportXmlPart[1]/ns0:Header[1]/ns0:DocumentTitle_Lbl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TOM_Standard_Sales_Invoice/50124"/>
              <w:id w:val="-1792285139"/>
              <w:placeholder>
                <w:docPart w:val="85F17D8968A64DA6A4F66CAAC909213D"/>
              </w:placeholder>
              <w:dataBinding w:prefixMappings="xmlns:ns0='urn:microsoft-dynamics-nav/reports/TOM_Standard_Sales_Invoice/50124/'" w:xpath="/ns0:NavWordReportXmlPart[1]/ns0:Header[1]/ns0:DocumentNo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TOM_Standard_Sales_Invoice/50124"/>
            <w:id w:val="-1183590736"/>
            <w:placeholder>
              <w:docPart w:val="647FBC123D0D4A4C8824A50443E4DFC1"/>
            </w:placeholder>
            <w:dataBinding w:prefixMappings="xmlns:ns0='urn:microsoft-dynamics-nav/reports/TOM_Standard_Sales_Invoice/50124/'" w:xpath="/ns0:NavWordReportXmlPart[1]/ns0:Header[1]/ns0:DocumentDate[1]" w:storeItemID="{DFF8BEC2-C0A4-435F-9715-E42E03FFB647}"/>
            <w:text/>
          </w:sdtPr>
          <w:sdtEndPr/>
          <w:sdtContent>
            <w:p w:rsidR="00C43401" w:rsidP="00C43401" w:rsidRDefault="00C43401" w14:paraId="55C0E45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2C18E8" w14:paraId="640421A9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TOM_Standard_Sales_Invoice/50124"/>
              <w:id w:val="-1719745130"/>
              <w:placeholder>
                <w:docPart w:val="85F17D8968A64DA6A4F66CAAC909213D"/>
              </w:placeholder>
              <w:dataBinding w:prefixMappings="xmlns:ns0='urn:microsoft-dynamics-nav/reports/TOM_Standard_Sales_Invoice/50124/'" w:xpath="/ns0:NavWordReportXmlPart[1]/ns0:Header[1]/ns0:Page_Lbl[1]" w:storeItemID="{DFF8BEC2-C0A4-435F-9715-E42E03FFB647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E2277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E2277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D8C449D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43A59B7F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 w14:paraId="4631BD73" w14:textId="77777777">
      <w:tc>
        <w:tcPr>
          <w:tcW w:w="2929" w:type="pct"/>
        </w:tcPr>
        <w:p w:rsidRPr="00FD643C" w:rsidR="00C43401" w:rsidP="00C43401" w:rsidRDefault="002C18E8" w14:paraId="5965CB8C" w14:textId="77777777">
          <w:pPr>
            <w:pStyle w:val="Title"/>
            <w:rPr>
              <w:b/>
              <w:bCs/>
              <w:sz w:val="22"/>
            </w:rPr>
          </w:pPr>
          <w:sdt>
            <w:sdtPr>
              <w:rPr>
                <w:b/>
                <w:bCs/>
                <w:sz w:val="22"/>
              </w:rPr>
              <w:alias w:val="#Nav: /Header/DocumentTitle_Lbl"/>
              <w:tag w:val="#Nav: TOM_Standard_Sales_Invoice/50124"/>
              <w:id w:val="-243725382"/>
              <w:placeholder>
                <w:docPart w:val="4BD5A61B1BCB450480F0D2A5ABE0F40B"/>
              </w:placeholder>
              <w:dataBinding w:prefixMappings="xmlns:ns0='urn:microsoft-dynamics-nav/reports/TOM_Standard_Sales_Invoice/50124/'" w:xpath="/ns0:NavWordReportXmlPart[1]/ns0:Header[1]/ns0:DocumentTitle_Lbl[1]" w:storeItemID="{DFF8BEC2-C0A4-435F-9715-E42E03FFB647}"/>
              <w:text/>
            </w:sdtPr>
            <w:sdtEndPr/>
            <w:sdtContent>
              <w:proofErr w:type="spellStart"/>
              <w:r w:rsidRPr="00FD643C" w:rsidR="00C43401">
                <w:rPr>
                  <w:b/>
                  <w:bCs/>
                  <w:sz w:val="22"/>
                </w:rPr>
                <w:t>DocumentTitle_Lbl</w:t>
              </w:r>
              <w:proofErr w:type="spellEnd"/>
            </w:sdtContent>
          </w:sdt>
          <w:r w:rsidRPr="00FD643C" w:rsidR="00C43401">
            <w:rPr>
              <w:b/>
              <w:bCs/>
              <w:sz w:val="22"/>
            </w:rPr>
            <w:t xml:space="preserve"> </w:t>
          </w:r>
          <w:sdt>
            <w:sdtPr>
              <w:rPr>
                <w:b/>
                <w:bCs/>
                <w:sz w:val="22"/>
              </w:rPr>
              <w:alias w:val="#Nav: /Header/DocumentNo"/>
              <w:tag w:val="#Nav: TOM_Standard_Sales_Invoice/50124"/>
              <w:id w:val="468630016"/>
              <w:placeholder>
                <w:docPart w:val="4BD5A61B1BCB450480F0D2A5ABE0F40B"/>
              </w:placeholder>
              <w:dataBinding w:prefixMappings="xmlns:ns0='urn:microsoft-dynamics-nav/reports/TOM_Standard_Sales_Invoice/50124/'" w:xpath="/ns0:NavWordReportXmlPart[1]/ns0:Header[1]/ns0:DocumentNo[1]" w:storeItemID="{DFF8BEC2-C0A4-435F-9715-E42E03FFB647}"/>
              <w:text/>
            </w:sdtPr>
            <w:sdtEndPr/>
            <w:sdtContent>
              <w:proofErr w:type="spellStart"/>
              <w:r w:rsidRPr="00FD643C" w:rsidR="001D2965">
                <w:rPr>
                  <w:b/>
                  <w:bCs/>
                  <w:sz w:val="22"/>
                </w:rPr>
                <w:t>DocumentNo</w:t>
              </w:r>
              <w:proofErr w:type="spellEnd"/>
            </w:sdtContent>
          </w:sdt>
        </w:p>
        <w:sdt>
          <w:sdtPr>
            <w:rPr>
              <w:sz w:val="20"/>
            </w:rPr>
            <w:alias w:val="#Nav: /Header/DocumentDate"/>
            <w:tag w:val="#Nav: TOM_Standard_Sales_Invoice/50124"/>
            <w:id w:val="-386421384"/>
            <w:placeholder>
              <w:docPart w:val="BC4B939BA08A40B1A8E2349E00F308FC"/>
            </w:placeholder>
            <w:dataBinding w:prefixMappings="xmlns:ns0='urn:microsoft-dynamics-nav/reports/TOM_Standard_Sales_Invoice/50124/'" w:xpath="/ns0:NavWordReportXmlPart[1]/ns0:Header[1]/ns0:DocumentDate[1]" w:storeItemID="{DFF8BEC2-C0A4-435F-9715-E42E03FFB647}"/>
            <w:text/>
          </w:sdtPr>
          <w:sdtEndPr/>
          <w:sdtContent>
            <w:p w:rsidRPr="00FD643C" w:rsidR="00C43401" w:rsidP="00C43401" w:rsidRDefault="00C43401" w14:paraId="313EACCD" w14:textId="77777777">
              <w:pPr>
                <w:pStyle w:val="Subtitle"/>
                <w:rPr>
                  <w:sz w:val="20"/>
                </w:rPr>
              </w:pPr>
              <w:proofErr w:type="spellStart"/>
              <w:r w:rsidRPr="00FD643C">
                <w:rPr>
                  <w:sz w:val="20"/>
                </w:rPr>
                <w:t>DocumentDate</w:t>
              </w:r>
              <w:proofErr w:type="spellEnd"/>
            </w:p>
          </w:sdtContent>
        </w:sdt>
        <w:p w:rsidRPr="00FD643C" w:rsidR="00C43401" w:rsidP="00C43401" w:rsidRDefault="002C18E8" w14:paraId="4C780060" w14:textId="77777777">
          <w:pPr>
            <w:pStyle w:val="Subtitle"/>
            <w:rPr>
              <w:bCs/>
              <w:sz w:val="20"/>
            </w:rPr>
          </w:pPr>
          <w:sdt>
            <w:sdtPr>
              <w:rPr>
                <w:sz w:val="20"/>
              </w:rPr>
              <w:alias w:val="#Nav: /Header/Page_Lbl"/>
              <w:tag w:val="#Nav: TOM_Standard_Sales_Invoice/50124"/>
              <w:id w:val="799797659"/>
              <w:placeholder>
                <w:docPart w:val="4BD5A61B1BCB450480F0D2A5ABE0F40B"/>
              </w:placeholder>
              <w:dataBinding w:prefixMappings="xmlns:ns0='urn:microsoft-dynamics-nav/reports/TOM_Standard_Sales_Invoice/50124/'" w:xpath="/ns0:NavWordReportXmlPart[1]/ns0:Header[1]/ns0:Page_Lbl[1]" w:storeItemID="{DFF8BEC2-C0A4-435F-9715-E42E03FFB647}"/>
              <w:text/>
            </w:sdtPr>
            <w:sdtEndPr/>
            <w:sdtContent>
              <w:proofErr w:type="spellStart"/>
              <w:r w:rsidRPr="00FD643C" w:rsidR="00C43401">
                <w:rPr>
                  <w:sz w:val="20"/>
                </w:rPr>
                <w:t>Page_Lbl</w:t>
              </w:r>
              <w:proofErr w:type="spellEnd"/>
            </w:sdtContent>
          </w:sdt>
          <w:r w:rsidRPr="00FD643C" w:rsidR="00C43401">
            <w:rPr>
              <w:sz w:val="20"/>
            </w:rPr>
            <w:t xml:space="preserve">  </w:t>
          </w:r>
          <w:r w:rsidRPr="00FD643C" w:rsidR="00C43401">
            <w:rPr>
              <w:bCs/>
              <w:sz w:val="20"/>
            </w:rPr>
            <w:fldChar w:fldCharType="begin"/>
          </w:r>
          <w:r w:rsidRPr="00FD643C" w:rsidR="00C43401">
            <w:rPr>
              <w:bCs/>
              <w:sz w:val="20"/>
            </w:rPr>
            <w:instrText xml:space="preserve"> PAGE  \* Arabic  \* MERGEFORMAT </w:instrText>
          </w:r>
          <w:r w:rsidRPr="00FD643C" w:rsidR="00C43401">
            <w:rPr>
              <w:bCs/>
              <w:sz w:val="20"/>
            </w:rPr>
            <w:fldChar w:fldCharType="separate"/>
          </w:r>
          <w:r w:rsidRPr="00FD643C" w:rsidR="00E2277C">
            <w:rPr>
              <w:bCs/>
              <w:noProof/>
              <w:sz w:val="20"/>
            </w:rPr>
            <w:t>1</w:t>
          </w:r>
          <w:r w:rsidRPr="00FD643C" w:rsidR="00C43401">
            <w:rPr>
              <w:bCs/>
              <w:sz w:val="20"/>
            </w:rPr>
            <w:fldChar w:fldCharType="end"/>
          </w:r>
          <w:r w:rsidRPr="00FD643C" w:rsidR="00C43401">
            <w:rPr>
              <w:sz w:val="20"/>
            </w:rPr>
            <w:t xml:space="preserve"> / </w:t>
          </w:r>
          <w:r w:rsidRPr="00FD643C" w:rsidR="00C43401">
            <w:rPr>
              <w:bCs/>
              <w:sz w:val="20"/>
            </w:rPr>
            <w:fldChar w:fldCharType="begin"/>
          </w:r>
          <w:r w:rsidRPr="00FD643C" w:rsidR="00C43401">
            <w:rPr>
              <w:bCs/>
              <w:sz w:val="20"/>
            </w:rPr>
            <w:instrText xml:space="preserve"> NUMPAGES  \* Arabic  \* MERGEFORMAT </w:instrText>
          </w:r>
          <w:r w:rsidRPr="00FD643C" w:rsidR="00C43401">
            <w:rPr>
              <w:bCs/>
              <w:sz w:val="20"/>
            </w:rPr>
            <w:fldChar w:fldCharType="separate"/>
          </w:r>
          <w:r w:rsidRPr="00FD643C" w:rsidR="00E2277C">
            <w:rPr>
              <w:bCs/>
              <w:noProof/>
              <w:sz w:val="20"/>
            </w:rPr>
            <w:t>2</w:t>
          </w:r>
          <w:r w:rsidRPr="00FD643C" w:rsidR="00C43401">
            <w:rPr>
              <w:bCs/>
              <w:sz w:val="20"/>
            </w:rPr>
            <w:fldChar w:fldCharType="end"/>
          </w:r>
        </w:p>
        <w:p w:rsidR="00C43401" w:rsidP="00C43401" w:rsidRDefault="00C43401" w14:paraId="32B33CCA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2C18E8" w14:paraId="212FEA06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TOM_Standard_Sales_Invoice/50124"/>
              <w:id w:val="795027538"/>
              <w:dataBinding w:prefixMappings="xmlns:ns0='urn:microsoft-dynamics-nav/reports/TOM_Standard_Sales_Invoice/50124/'" w:xpath="/ns0:NavWordReportXmlPart[1]/ns0:Header[1]/ns0:CompanyPicture[1]" w:storeItemID="{DFF8BEC2-C0A4-435F-9715-E42E03FFB647}"/>
              <w:picture/>
            </w:sdtPr>
            <w:sdtEndPr/>
            <w:sdtContent>
              <w:r w:rsidR="00C43401">
                <w:rPr>
                  <w:noProof/>
                </w:rPr>
                <w:drawing>
                  <wp:inline distT="0" distB="0" distL="0" distR="0" wp14:anchorId="5CF524DA" wp14:editId="4529C896">
                    <wp:extent cx="2254250" cy="1127125"/>
                    <wp:effectExtent l="0" t="0" r="0" b="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255934" cy="11279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P="00CB4521" w:rsidRDefault="00C43401" w14:paraId="7D3DB3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A65"/>
    <w:rsid w:val="00032E69"/>
    <w:rsid w:val="000357EB"/>
    <w:rsid w:val="0003781F"/>
    <w:rsid w:val="00045AF0"/>
    <w:rsid w:val="0005393F"/>
    <w:rsid w:val="00056EC2"/>
    <w:rsid w:val="00070EE8"/>
    <w:rsid w:val="00074151"/>
    <w:rsid w:val="000844A3"/>
    <w:rsid w:val="00093BE2"/>
    <w:rsid w:val="00094587"/>
    <w:rsid w:val="000A665A"/>
    <w:rsid w:val="000D228E"/>
    <w:rsid w:val="000D5A6D"/>
    <w:rsid w:val="000E071F"/>
    <w:rsid w:val="001010DD"/>
    <w:rsid w:val="00103846"/>
    <w:rsid w:val="00105E20"/>
    <w:rsid w:val="0011793B"/>
    <w:rsid w:val="00123A7D"/>
    <w:rsid w:val="00126D5A"/>
    <w:rsid w:val="00130677"/>
    <w:rsid w:val="00134A71"/>
    <w:rsid w:val="00151C73"/>
    <w:rsid w:val="00153899"/>
    <w:rsid w:val="00160EE4"/>
    <w:rsid w:val="001621D9"/>
    <w:rsid w:val="00187B4F"/>
    <w:rsid w:val="001A7D92"/>
    <w:rsid w:val="001B793C"/>
    <w:rsid w:val="001D1CE2"/>
    <w:rsid w:val="001D2965"/>
    <w:rsid w:val="001D52AE"/>
    <w:rsid w:val="001D6807"/>
    <w:rsid w:val="0020108A"/>
    <w:rsid w:val="00207845"/>
    <w:rsid w:val="00207D3E"/>
    <w:rsid w:val="00234A5F"/>
    <w:rsid w:val="00235CA0"/>
    <w:rsid w:val="00236BD5"/>
    <w:rsid w:val="00245B0E"/>
    <w:rsid w:val="00261876"/>
    <w:rsid w:val="0026269B"/>
    <w:rsid w:val="002669DB"/>
    <w:rsid w:val="00267577"/>
    <w:rsid w:val="00273BA9"/>
    <w:rsid w:val="002821B9"/>
    <w:rsid w:val="00283270"/>
    <w:rsid w:val="00283909"/>
    <w:rsid w:val="00293290"/>
    <w:rsid w:val="0029628E"/>
    <w:rsid w:val="002A1EE0"/>
    <w:rsid w:val="002A29DF"/>
    <w:rsid w:val="002A382C"/>
    <w:rsid w:val="002B5110"/>
    <w:rsid w:val="002B6B46"/>
    <w:rsid w:val="002C18E8"/>
    <w:rsid w:val="002D0850"/>
    <w:rsid w:val="002E2A56"/>
    <w:rsid w:val="002E5EBD"/>
    <w:rsid w:val="002F05C0"/>
    <w:rsid w:val="00312870"/>
    <w:rsid w:val="00337723"/>
    <w:rsid w:val="00341814"/>
    <w:rsid w:val="00355E20"/>
    <w:rsid w:val="00363107"/>
    <w:rsid w:val="00364FD7"/>
    <w:rsid w:val="00374316"/>
    <w:rsid w:val="00381261"/>
    <w:rsid w:val="0038349C"/>
    <w:rsid w:val="003856E1"/>
    <w:rsid w:val="00391670"/>
    <w:rsid w:val="00394029"/>
    <w:rsid w:val="003A0907"/>
    <w:rsid w:val="003A31D7"/>
    <w:rsid w:val="003A7E69"/>
    <w:rsid w:val="003B1D59"/>
    <w:rsid w:val="003B5E26"/>
    <w:rsid w:val="003C2C96"/>
    <w:rsid w:val="003D120B"/>
    <w:rsid w:val="003D4B80"/>
    <w:rsid w:val="003E0FCB"/>
    <w:rsid w:val="003E2178"/>
    <w:rsid w:val="003F77E2"/>
    <w:rsid w:val="00410774"/>
    <w:rsid w:val="0042143B"/>
    <w:rsid w:val="004266F8"/>
    <w:rsid w:val="00434531"/>
    <w:rsid w:val="0044369F"/>
    <w:rsid w:val="0044518B"/>
    <w:rsid w:val="00451877"/>
    <w:rsid w:val="004563C0"/>
    <w:rsid w:val="00463942"/>
    <w:rsid w:val="00467926"/>
    <w:rsid w:val="00492354"/>
    <w:rsid w:val="004A4D71"/>
    <w:rsid w:val="004B22F6"/>
    <w:rsid w:val="004B47ED"/>
    <w:rsid w:val="004B6FE5"/>
    <w:rsid w:val="004C60A5"/>
    <w:rsid w:val="004D1485"/>
    <w:rsid w:val="004F2432"/>
    <w:rsid w:val="004F4682"/>
    <w:rsid w:val="005026FE"/>
    <w:rsid w:val="0051660C"/>
    <w:rsid w:val="00524FE6"/>
    <w:rsid w:val="00543913"/>
    <w:rsid w:val="00547A32"/>
    <w:rsid w:val="00552846"/>
    <w:rsid w:val="00563DCD"/>
    <w:rsid w:val="005731CF"/>
    <w:rsid w:val="00582BAD"/>
    <w:rsid w:val="00587157"/>
    <w:rsid w:val="00595F7F"/>
    <w:rsid w:val="005963DE"/>
    <w:rsid w:val="005A0994"/>
    <w:rsid w:val="005A44D5"/>
    <w:rsid w:val="005C497A"/>
    <w:rsid w:val="005F2559"/>
    <w:rsid w:val="005F5EC9"/>
    <w:rsid w:val="005F6BCC"/>
    <w:rsid w:val="0060202A"/>
    <w:rsid w:val="0060655E"/>
    <w:rsid w:val="00610A30"/>
    <w:rsid w:val="00612ABF"/>
    <w:rsid w:val="006245DA"/>
    <w:rsid w:val="006305D9"/>
    <w:rsid w:val="00631149"/>
    <w:rsid w:val="0063543E"/>
    <w:rsid w:val="00641D90"/>
    <w:rsid w:val="00651C20"/>
    <w:rsid w:val="0067225B"/>
    <w:rsid w:val="0067534D"/>
    <w:rsid w:val="00677023"/>
    <w:rsid w:val="00677AD5"/>
    <w:rsid w:val="0068273F"/>
    <w:rsid w:val="00683CCE"/>
    <w:rsid w:val="00684EEB"/>
    <w:rsid w:val="006907F2"/>
    <w:rsid w:val="006968C9"/>
    <w:rsid w:val="006970B5"/>
    <w:rsid w:val="006A2A7B"/>
    <w:rsid w:val="006B2F4E"/>
    <w:rsid w:val="006C30D9"/>
    <w:rsid w:val="006C4581"/>
    <w:rsid w:val="006D4B90"/>
    <w:rsid w:val="006D64AE"/>
    <w:rsid w:val="006E46B2"/>
    <w:rsid w:val="006F1864"/>
    <w:rsid w:val="006F2626"/>
    <w:rsid w:val="00702AAD"/>
    <w:rsid w:val="00703634"/>
    <w:rsid w:val="0071439C"/>
    <w:rsid w:val="00716E24"/>
    <w:rsid w:val="0072380E"/>
    <w:rsid w:val="00741F6B"/>
    <w:rsid w:val="007537BA"/>
    <w:rsid w:val="00760FA8"/>
    <w:rsid w:val="007625BE"/>
    <w:rsid w:val="00765190"/>
    <w:rsid w:val="00766078"/>
    <w:rsid w:val="007666D8"/>
    <w:rsid w:val="007701AC"/>
    <w:rsid w:val="007773B8"/>
    <w:rsid w:val="00777ADC"/>
    <w:rsid w:val="00783473"/>
    <w:rsid w:val="007923BD"/>
    <w:rsid w:val="00797305"/>
    <w:rsid w:val="007A0A2F"/>
    <w:rsid w:val="007B07BD"/>
    <w:rsid w:val="007B214E"/>
    <w:rsid w:val="007B235B"/>
    <w:rsid w:val="007B5C8F"/>
    <w:rsid w:val="007C092A"/>
    <w:rsid w:val="007E323C"/>
    <w:rsid w:val="00802B5B"/>
    <w:rsid w:val="00807754"/>
    <w:rsid w:val="008157A5"/>
    <w:rsid w:val="00815D27"/>
    <w:rsid w:val="00817EE6"/>
    <w:rsid w:val="00820262"/>
    <w:rsid w:val="00836184"/>
    <w:rsid w:val="008376D1"/>
    <w:rsid w:val="00844D12"/>
    <w:rsid w:val="00845DAF"/>
    <w:rsid w:val="00845E08"/>
    <w:rsid w:val="008533EF"/>
    <w:rsid w:val="00856BBF"/>
    <w:rsid w:val="00877E93"/>
    <w:rsid w:val="0088131C"/>
    <w:rsid w:val="008818AE"/>
    <w:rsid w:val="008905C8"/>
    <w:rsid w:val="008972AA"/>
    <w:rsid w:val="008B3D07"/>
    <w:rsid w:val="008C3901"/>
    <w:rsid w:val="008D7475"/>
    <w:rsid w:val="008E766D"/>
    <w:rsid w:val="008F0A38"/>
    <w:rsid w:val="008F0A96"/>
    <w:rsid w:val="008F1399"/>
    <w:rsid w:val="0090637C"/>
    <w:rsid w:val="009072D1"/>
    <w:rsid w:val="00914CE1"/>
    <w:rsid w:val="0092542A"/>
    <w:rsid w:val="00933DB5"/>
    <w:rsid w:val="00940735"/>
    <w:rsid w:val="00943A17"/>
    <w:rsid w:val="009453BC"/>
    <w:rsid w:val="00954C6C"/>
    <w:rsid w:val="00962B71"/>
    <w:rsid w:val="00966D04"/>
    <w:rsid w:val="00982950"/>
    <w:rsid w:val="00991278"/>
    <w:rsid w:val="0099175E"/>
    <w:rsid w:val="009943A4"/>
    <w:rsid w:val="00997858"/>
    <w:rsid w:val="009A16F6"/>
    <w:rsid w:val="009B485A"/>
    <w:rsid w:val="009B5795"/>
    <w:rsid w:val="009D0EEE"/>
    <w:rsid w:val="009D508B"/>
    <w:rsid w:val="009D6FE7"/>
    <w:rsid w:val="009E16EA"/>
    <w:rsid w:val="009E251E"/>
    <w:rsid w:val="009F21B5"/>
    <w:rsid w:val="00A00B95"/>
    <w:rsid w:val="00A01AB9"/>
    <w:rsid w:val="00A02F41"/>
    <w:rsid w:val="00A048EC"/>
    <w:rsid w:val="00A25D89"/>
    <w:rsid w:val="00A30C38"/>
    <w:rsid w:val="00A42BE5"/>
    <w:rsid w:val="00A5738F"/>
    <w:rsid w:val="00A63DEA"/>
    <w:rsid w:val="00A706B6"/>
    <w:rsid w:val="00A76F36"/>
    <w:rsid w:val="00A9010E"/>
    <w:rsid w:val="00A940EF"/>
    <w:rsid w:val="00A9726D"/>
    <w:rsid w:val="00AA3346"/>
    <w:rsid w:val="00AB3D7E"/>
    <w:rsid w:val="00AB5867"/>
    <w:rsid w:val="00AE51D7"/>
    <w:rsid w:val="00AF1EDD"/>
    <w:rsid w:val="00AF4452"/>
    <w:rsid w:val="00B01DA6"/>
    <w:rsid w:val="00B10D67"/>
    <w:rsid w:val="00B1593F"/>
    <w:rsid w:val="00B22FDE"/>
    <w:rsid w:val="00B32D4B"/>
    <w:rsid w:val="00B3795C"/>
    <w:rsid w:val="00B402B9"/>
    <w:rsid w:val="00B437D5"/>
    <w:rsid w:val="00B52AC5"/>
    <w:rsid w:val="00B57659"/>
    <w:rsid w:val="00B60D54"/>
    <w:rsid w:val="00B8205C"/>
    <w:rsid w:val="00B86BCD"/>
    <w:rsid w:val="00B86E6F"/>
    <w:rsid w:val="00B91CA1"/>
    <w:rsid w:val="00B92F96"/>
    <w:rsid w:val="00B93187"/>
    <w:rsid w:val="00B96060"/>
    <w:rsid w:val="00B966DE"/>
    <w:rsid w:val="00BB1881"/>
    <w:rsid w:val="00BB3F72"/>
    <w:rsid w:val="00BC232B"/>
    <w:rsid w:val="00BD2533"/>
    <w:rsid w:val="00BD35AE"/>
    <w:rsid w:val="00BD3F29"/>
    <w:rsid w:val="00BE5952"/>
    <w:rsid w:val="00BE6BE6"/>
    <w:rsid w:val="00BF0F10"/>
    <w:rsid w:val="00C130A3"/>
    <w:rsid w:val="00C150C7"/>
    <w:rsid w:val="00C25361"/>
    <w:rsid w:val="00C27C1A"/>
    <w:rsid w:val="00C36F18"/>
    <w:rsid w:val="00C37817"/>
    <w:rsid w:val="00C40BE4"/>
    <w:rsid w:val="00C41DE3"/>
    <w:rsid w:val="00C43401"/>
    <w:rsid w:val="00C47206"/>
    <w:rsid w:val="00C50576"/>
    <w:rsid w:val="00C543AC"/>
    <w:rsid w:val="00C63E21"/>
    <w:rsid w:val="00C640E4"/>
    <w:rsid w:val="00C75114"/>
    <w:rsid w:val="00C8428D"/>
    <w:rsid w:val="00CA4E0D"/>
    <w:rsid w:val="00CA57F5"/>
    <w:rsid w:val="00CA6394"/>
    <w:rsid w:val="00CB4521"/>
    <w:rsid w:val="00CB70AD"/>
    <w:rsid w:val="00CC289D"/>
    <w:rsid w:val="00CD1B92"/>
    <w:rsid w:val="00CE53D6"/>
    <w:rsid w:val="00CF2A58"/>
    <w:rsid w:val="00CF5F27"/>
    <w:rsid w:val="00D005D4"/>
    <w:rsid w:val="00D21D63"/>
    <w:rsid w:val="00D235D0"/>
    <w:rsid w:val="00D2401B"/>
    <w:rsid w:val="00D25D11"/>
    <w:rsid w:val="00D34C8B"/>
    <w:rsid w:val="00D409E5"/>
    <w:rsid w:val="00D40A70"/>
    <w:rsid w:val="00D41DC8"/>
    <w:rsid w:val="00D52551"/>
    <w:rsid w:val="00D53B6F"/>
    <w:rsid w:val="00D54A61"/>
    <w:rsid w:val="00D54DEE"/>
    <w:rsid w:val="00D6006D"/>
    <w:rsid w:val="00D605B7"/>
    <w:rsid w:val="00D62EE6"/>
    <w:rsid w:val="00D72A07"/>
    <w:rsid w:val="00D72E02"/>
    <w:rsid w:val="00D754C6"/>
    <w:rsid w:val="00D75AAF"/>
    <w:rsid w:val="00DA0F11"/>
    <w:rsid w:val="00DA33FB"/>
    <w:rsid w:val="00DA580A"/>
    <w:rsid w:val="00DB4B5B"/>
    <w:rsid w:val="00DC306F"/>
    <w:rsid w:val="00DC74BE"/>
    <w:rsid w:val="00DE2DFF"/>
    <w:rsid w:val="00DF30F1"/>
    <w:rsid w:val="00E04EBE"/>
    <w:rsid w:val="00E111C4"/>
    <w:rsid w:val="00E2277C"/>
    <w:rsid w:val="00E22B7E"/>
    <w:rsid w:val="00E24E59"/>
    <w:rsid w:val="00E375BC"/>
    <w:rsid w:val="00E40C63"/>
    <w:rsid w:val="00E41182"/>
    <w:rsid w:val="00E4361D"/>
    <w:rsid w:val="00E53A6E"/>
    <w:rsid w:val="00E54F17"/>
    <w:rsid w:val="00E65451"/>
    <w:rsid w:val="00E67097"/>
    <w:rsid w:val="00E7490B"/>
    <w:rsid w:val="00E86156"/>
    <w:rsid w:val="00E902EA"/>
    <w:rsid w:val="00E94AD8"/>
    <w:rsid w:val="00E96A2B"/>
    <w:rsid w:val="00EA246E"/>
    <w:rsid w:val="00EA27AA"/>
    <w:rsid w:val="00EB2F4C"/>
    <w:rsid w:val="00EB5B19"/>
    <w:rsid w:val="00EB7033"/>
    <w:rsid w:val="00EC1995"/>
    <w:rsid w:val="00EC4C86"/>
    <w:rsid w:val="00ED0377"/>
    <w:rsid w:val="00ED2505"/>
    <w:rsid w:val="00EE2CA3"/>
    <w:rsid w:val="00EE53F7"/>
    <w:rsid w:val="00EF0F89"/>
    <w:rsid w:val="00EF771D"/>
    <w:rsid w:val="00F06A47"/>
    <w:rsid w:val="00F0771D"/>
    <w:rsid w:val="00F07D78"/>
    <w:rsid w:val="00F1401B"/>
    <w:rsid w:val="00F14176"/>
    <w:rsid w:val="00F20F72"/>
    <w:rsid w:val="00F219F1"/>
    <w:rsid w:val="00F36FA0"/>
    <w:rsid w:val="00F44822"/>
    <w:rsid w:val="00F46582"/>
    <w:rsid w:val="00F56886"/>
    <w:rsid w:val="00F66A1F"/>
    <w:rsid w:val="00F67C3F"/>
    <w:rsid w:val="00F67DCF"/>
    <w:rsid w:val="00F81AE9"/>
    <w:rsid w:val="00F848FB"/>
    <w:rsid w:val="00F86468"/>
    <w:rsid w:val="00FA4D66"/>
    <w:rsid w:val="00FA5605"/>
    <w:rsid w:val="00FA77F7"/>
    <w:rsid w:val="00FB06A1"/>
    <w:rsid w:val="00FB3DCE"/>
    <w:rsid w:val="00FD09A7"/>
    <w:rsid w:val="00FD643C"/>
    <w:rsid w:val="00FD6A00"/>
    <w:rsid w:val="00FE0369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476A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qFormat/>
    <w:rsid w:val="00CF5F27"/>
    <w:pPr>
      <w:jc w:val="right"/>
    </w:pPr>
    <w:rPr>
      <w:lang w:val="da-DK"/>
    </w:rPr>
  </w:style>
  <w:style w:type="paragraph" w:customStyle="1" w:styleId="LeftAlign">
    <w:name w:val="Left Align"/>
    <w:basedOn w:val="Normal"/>
    <w:link w:val="LeftAlignChar"/>
    <w:qFormat/>
    <w:rsid w:val="00E53A6E"/>
    <w:rPr>
      <w:lang w:val="da-DK"/>
    </w:rPr>
  </w:style>
  <w:style w:type="character" w:customStyle="1" w:styleId="RightAlignChar">
    <w:name w:val="Right Align Char"/>
    <w:basedOn w:val="DefaultParagraphFont"/>
    <w:link w:val="RightAlign"/>
    <w:rsid w:val="00CF5F27"/>
    <w:rPr>
      <w:lang w:val="da-DK"/>
    </w:rPr>
  </w:style>
  <w:style w:type="character" w:customStyle="1" w:styleId="LeftAlignChar">
    <w:name w:val="Left Align Char"/>
    <w:basedOn w:val="DefaultParagraphFont"/>
    <w:link w:val="LeftAlign"/>
    <w:rsid w:val="00E53A6E"/>
    <w:rPr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9f93dfdba9554d1a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AD646C23B3435FA8B70C0A62692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FC508-0954-4C4B-BEF5-07962BA2882B}"/>
      </w:docPartPr>
      <w:docPartBody>
        <w:p w:rsidR="008D307E" w:rsidRDefault="00A732B7" w:rsidP="00A732B7">
          <w:pPr>
            <w:pStyle w:val="47AD646C23B3435FA8B70C0A62692B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B18E681A0D490A89AAEE2C7E7FF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8DEF0-790B-46A8-A43F-E2C7961D9742}"/>
      </w:docPartPr>
      <w:docPartBody>
        <w:p w:rsidR="008D307E" w:rsidRDefault="00A732B7" w:rsidP="00A732B7">
          <w:pPr>
            <w:pStyle w:val="DEB18E681A0D490A89AAEE2C7E7FF9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B6A6152A7A4C04B36316B071B8A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032C0-375F-40ED-8A8A-38839C16A5CC}"/>
      </w:docPartPr>
      <w:docPartBody>
        <w:p w:rsidR="008D307E" w:rsidRDefault="00A732B7" w:rsidP="00A732B7">
          <w:pPr>
            <w:pStyle w:val="D6B6A6152A7A4C04B36316B071B8AF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AF418760DF4F95A1098EA8A5A15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CBCD8-99EA-456F-8643-521178523E89}"/>
      </w:docPartPr>
      <w:docPartBody>
        <w:p w:rsidR="008D307E" w:rsidRDefault="00A732B7" w:rsidP="00A732B7">
          <w:pPr>
            <w:pStyle w:val="D2AF418760DF4F95A1098EA8A5A150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3A28D8DEA949EB9C5EF942939F7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AB7C9-54C0-46B9-9A2C-DC415FD4A7D6}"/>
      </w:docPartPr>
      <w:docPartBody>
        <w:p w:rsidR="008D307E" w:rsidRDefault="00A732B7" w:rsidP="00A732B7">
          <w:pPr>
            <w:pStyle w:val="C13A28D8DEA949EB9C5EF942939F7C9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70869-2B66-4B7C-9D44-F3C49A3FDDFE}"/>
      </w:docPartPr>
      <w:docPartBody>
        <w:p w:rsidR="00D4680B" w:rsidRDefault="00955806">
          <w:r w:rsidRPr="00856C5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1E487E5D3A248EC903FEAF7233EA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9235E-9AE9-49AA-8964-902206080E63}"/>
      </w:docPartPr>
      <w:docPartBody>
        <w:p w:rsidR="00C23E3E" w:rsidRDefault="003521B1" w:rsidP="003521B1">
          <w:pPr>
            <w:pStyle w:val="61E487E5D3A248EC903FEAF7233EAFC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DD61C2186941A888052FDE5EB8C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3299A-1F32-4601-AC83-98AFFB088D51}"/>
      </w:docPartPr>
      <w:docPartBody>
        <w:p w:rsidR="00C23E3E" w:rsidRDefault="003521B1" w:rsidP="003521B1">
          <w:pPr>
            <w:pStyle w:val="72DD61C2186941A888052FDE5EB8C9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DEDD53B1C0B45B5A2F562421EF33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A7335-5211-4C12-BE16-B7AD929BF145}"/>
      </w:docPartPr>
      <w:docPartBody>
        <w:p w:rsidR="009C7824" w:rsidRDefault="006C4E6B" w:rsidP="006C4E6B">
          <w:pPr>
            <w:pStyle w:val="5DEDD53B1C0B45B5A2F562421EF3363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48BD1FF9BE4783A5E288A04246A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09B91-7075-4CCC-99D0-FC1F00D44975}"/>
      </w:docPartPr>
      <w:docPartBody>
        <w:p w:rsidR="009C7824" w:rsidRDefault="006C4E6B" w:rsidP="006C4E6B">
          <w:pPr>
            <w:pStyle w:val="B548BD1FF9BE4783A5E288A04246AC7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C4975495C6411BA9271333C1E43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CC81F-260C-4F5E-8666-82D89E16AA87}"/>
      </w:docPartPr>
      <w:docPartBody>
        <w:p w:rsidR="0060579C" w:rsidRDefault="009B1BE1" w:rsidP="009B1BE1">
          <w:pPr>
            <w:pStyle w:val="54C4975495C6411BA9271333C1E4306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5743EBF289946FB97F1D387ABD7D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7F540-963C-4014-A75B-0416DC087B18}"/>
      </w:docPartPr>
      <w:docPartBody>
        <w:p w:rsidR="0060579C" w:rsidRDefault="009B1BE1" w:rsidP="009B1BE1">
          <w:pPr>
            <w:pStyle w:val="E5743EBF289946FB97F1D387ABD7DC3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D6B6CFFF74443B9486ED3DBA0B3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C81D7-3D49-42C7-A6CC-A0C334B3CC7D}"/>
      </w:docPartPr>
      <w:docPartBody>
        <w:p w:rsidR="0060579C" w:rsidRDefault="009B1BE1" w:rsidP="009B1BE1">
          <w:pPr>
            <w:pStyle w:val="B0D6B6CFFF74443B9486ED3DBA0B32EE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D54BA0403E4903BD198F24151A9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479DB-6412-4C84-83B5-280E7FD05C83}"/>
      </w:docPartPr>
      <w:docPartBody>
        <w:p w:rsidR="0060579C" w:rsidRDefault="009B1BE1" w:rsidP="009B1BE1">
          <w:pPr>
            <w:pStyle w:val="DAD54BA0403E4903BD198F24151A9844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2265ADC1EF4C9DB9B1DA8FF06EA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B602-DBBF-4CE3-BE38-A36BC85821C4}"/>
      </w:docPartPr>
      <w:docPartBody>
        <w:p w:rsidR="0060579C" w:rsidRDefault="009B1BE1" w:rsidP="009B1BE1">
          <w:pPr>
            <w:pStyle w:val="922265ADC1EF4C9DB9B1DA8FF06EA3B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A0F93150414DFCBF22057C6D802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3E450-81B2-4F69-B598-D548DD6E7C47}"/>
      </w:docPartPr>
      <w:docPartBody>
        <w:p w:rsidR="0060579C" w:rsidRDefault="009B1BE1" w:rsidP="009B1BE1">
          <w:pPr>
            <w:pStyle w:val="97A0F93150414DFCBF22057C6D80216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A76D0D2E674882BDA200BDB4283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398AB-4B76-492E-AAF5-54D787F46A70}"/>
      </w:docPartPr>
      <w:docPartBody>
        <w:p w:rsidR="0060579C" w:rsidRDefault="009B1BE1" w:rsidP="009B1BE1">
          <w:pPr>
            <w:pStyle w:val="F7A76D0D2E674882BDA200BDB4283B55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C74A8A34B847C391AE84D78EF81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2D428-F834-43ED-AC1F-FC9B30D49671}"/>
      </w:docPartPr>
      <w:docPartBody>
        <w:p w:rsidR="00C8119F" w:rsidRDefault="0060579C" w:rsidP="0060579C">
          <w:pPr>
            <w:pStyle w:val="3BC74A8A34B847C391AE84D78EF81C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356752C9164E0CB769D2267007F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40141-248D-47B7-A798-03C63688A6FA}"/>
      </w:docPartPr>
      <w:docPartBody>
        <w:p w:rsidR="00C8119F" w:rsidRDefault="0060579C" w:rsidP="0060579C">
          <w:pPr>
            <w:pStyle w:val="9D356752C9164E0CB769D2267007F605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BC5574E15A49DA914DAA62E42CB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C2294-2484-4071-8A75-52F536EF7D6B}"/>
      </w:docPartPr>
      <w:docPartBody>
        <w:p w:rsidR="00C8119F" w:rsidRDefault="0060579C" w:rsidP="0060579C">
          <w:pPr>
            <w:pStyle w:val="FBBC5574E15A49DA914DAA62E42CB3F9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CD37BED126B4071BDC8EC55DE92B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0604B-720F-4F62-BF06-5FFFF836D9FC}"/>
      </w:docPartPr>
      <w:docPartBody>
        <w:p w:rsidR="00C8119F" w:rsidRDefault="0060579C" w:rsidP="0060579C">
          <w:pPr>
            <w:pStyle w:val="ECD37BED126B4071BDC8EC55DE92BB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3600397D8654ADF84DE242E45CBC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481F2-787A-4DF9-9189-6872DBCE3F1B}"/>
      </w:docPartPr>
      <w:docPartBody>
        <w:p w:rsidR="00C8119F" w:rsidRDefault="0060579C" w:rsidP="0060579C">
          <w:pPr>
            <w:pStyle w:val="13600397D8654ADF84DE242E45CBC79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BC3441A760495AAA1B3EFBC61E2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38430B-EC2D-4914-B5F4-BC8A079F5E02}"/>
      </w:docPartPr>
      <w:docPartBody>
        <w:p w:rsidR="00C8119F" w:rsidRDefault="0060579C" w:rsidP="0060579C">
          <w:pPr>
            <w:pStyle w:val="66BC3441A760495AAA1B3EFBC61E24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E7E94670D84E01930B9E35429D6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A3106-17C4-480D-8682-05ADB4E5ABE5}"/>
      </w:docPartPr>
      <w:docPartBody>
        <w:p w:rsidR="00C8119F" w:rsidRDefault="0060579C" w:rsidP="0060579C">
          <w:pPr>
            <w:pStyle w:val="05E7E94670D84E01930B9E35429D622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698DB0997B14350A168F3FCDABA6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C565A-3977-4615-A891-94894285C70D}"/>
      </w:docPartPr>
      <w:docPartBody>
        <w:p w:rsidR="00C8119F" w:rsidRDefault="0060579C" w:rsidP="0060579C">
          <w:pPr>
            <w:pStyle w:val="5698DB0997B14350A168F3FCDABA608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30062DA54C4D89B677166F877240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9218E-1092-4F3D-8FB3-F2C25E28DD44}"/>
      </w:docPartPr>
      <w:docPartBody>
        <w:p w:rsidR="00C8119F" w:rsidRDefault="0060579C" w:rsidP="0060579C">
          <w:pPr>
            <w:pStyle w:val="FB30062DA54C4D89B677166F877240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1112F2A9F2401C98A017BB16129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4E82C-0D8B-475E-82C3-358F878E126A}"/>
      </w:docPartPr>
      <w:docPartBody>
        <w:p w:rsidR="00C8119F" w:rsidRDefault="0060579C" w:rsidP="0060579C">
          <w:pPr>
            <w:pStyle w:val="791112F2A9F2401C98A017BB161298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034C849D9AE4F398A63DA177AD7B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3447A-D062-4696-8FA2-106FAD449C69}"/>
      </w:docPartPr>
      <w:docPartBody>
        <w:p w:rsidR="00C8119F" w:rsidRDefault="0060579C" w:rsidP="0060579C">
          <w:pPr>
            <w:pStyle w:val="A034C849D9AE4F398A63DA177AD7BD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A9B768805CA4660BB47072F6EFFE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0E307-8974-4733-9B76-F07003743E7F}"/>
      </w:docPartPr>
      <w:docPartBody>
        <w:p w:rsidR="00297510" w:rsidRDefault="006E0954" w:rsidP="006E0954">
          <w:pPr>
            <w:pStyle w:val="8A9B768805CA4660BB47072F6EFFE561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5AB7BAC7B14752AE2D5BE769CFB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076BF-1DA8-49F5-BA5E-D8161C2AA4FF}"/>
      </w:docPartPr>
      <w:docPartBody>
        <w:p w:rsidR="00297510" w:rsidRDefault="006E0954" w:rsidP="006E0954">
          <w:pPr>
            <w:pStyle w:val="F15AB7BAC7B14752AE2D5BE769CFBF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CE08F109654961A50D21220F4BC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FA61C-37E2-40D1-B911-519776940655}"/>
      </w:docPartPr>
      <w:docPartBody>
        <w:p w:rsidR="00297510" w:rsidRDefault="006E0954" w:rsidP="006E0954">
          <w:pPr>
            <w:pStyle w:val="76CE08F109654961A50D21220F4BC35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BE374200164BE686B50B3353794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72248-0A7B-4F11-A624-27A24FBAF1CD}"/>
      </w:docPartPr>
      <w:docPartBody>
        <w:p w:rsidR="00297510" w:rsidRDefault="006E0954" w:rsidP="006E0954">
          <w:pPr>
            <w:pStyle w:val="35BE374200164BE686B50B33537949C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C3CB23B745E42ED860BE8D89A5C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35871-F8A6-46A7-87F6-CDE083DC4676}"/>
      </w:docPartPr>
      <w:docPartBody>
        <w:p w:rsidR="00297510" w:rsidRDefault="006E0954" w:rsidP="006E0954">
          <w:pPr>
            <w:pStyle w:val="2C3CB23B745E42ED860BE8D89A5CEE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BD38F21A5EF4D64B821BBB3E8E6D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ADD9B-BDB6-4305-824E-DEE5191D2D93}"/>
      </w:docPartPr>
      <w:docPartBody>
        <w:p w:rsidR="00297510" w:rsidRDefault="006E0954" w:rsidP="006E0954">
          <w:pPr>
            <w:pStyle w:val="7BD38F21A5EF4D64B821BBB3E8E6DF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4A716D03F246C5BB1DCCDC2409F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F3EE2-8114-456B-BF44-5A889F015FDE}"/>
      </w:docPartPr>
      <w:docPartBody>
        <w:p w:rsidR="00763C84" w:rsidRDefault="0056083B" w:rsidP="0056083B">
          <w:pPr>
            <w:pStyle w:val="084A716D03F246C5BB1DCCDC2409FD0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A0BBD81777844CEBC75494529076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D6542-4942-4264-9F5B-E2C417E15726}"/>
      </w:docPartPr>
      <w:docPartBody>
        <w:p w:rsidR="00FC3A17" w:rsidRDefault="00F639CD" w:rsidP="00F639CD">
          <w:pPr>
            <w:pStyle w:val="7A0BBD81777844CEBC75494529076C31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6C95"/>
    <w:rsid w:val="00193945"/>
    <w:rsid w:val="001A50E5"/>
    <w:rsid w:val="001D6FE3"/>
    <w:rsid w:val="001F6C15"/>
    <w:rsid w:val="00236015"/>
    <w:rsid w:val="00273637"/>
    <w:rsid w:val="00285F3C"/>
    <w:rsid w:val="00297510"/>
    <w:rsid w:val="002B16B0"/>
    <w:rsid w:val="002F360D"/>
    <w:rsid w:val="002F6AA1"/>
    <w:rsid w:val="003521B1"/>
    <w:rsid w:val="00391009"/>
    <w:rsid w:val="003D0902"/>
    <w:rsid w:val="003E037C"/>
    <w:rsid w:val="003E5476"/>
    <w:rsid w:val="00421B2B"/>
    <w:rsid w:val="00441283"/>
    <w:rsid w:val="005018AF"/>
    <w:rsid w:val="005073E4"/>
    <w:rsid w:val="0056083B"/>
    <w:rsid w:val="005E35BE"/>
    <w:rsid w:val="0060579C"/>
    <w:rsid w:val="006548F4"/>
    <w:rsid w:val="00665664"/>
    <w:rsid w:val="006C4E6B"/>
    <w:rsid w:val="006E0954"/>
    <w:rsid w:val="00763C84"/>
    <w:rsid w:val="00781235"/>
    <w:rsid w:val="007A3BCA"/>
    <w:rsid w:val="007D7FA4"/>
    <w:rsid w:val="00835010"/>
    <w:rsid w:val="0084537B"/>
    <w:rsid w:val="008D307E"/>
    <w:rsid w:val="00920D69"/>
    <w:rsid w:val="00922520"/>
    <w:rsid w:val="00955806"/>
    <w:rsid w:val="009577E9"/>
    <w:rsid w:val="009854DE"/>
    <w:rsid w:val="00997A5F"/>
    <w:rsid w:val="009B1BE1"/>
    <w:rsid w:val="009C7824"/>
    <w:rsid w:val="00A732B7"/>
    <w:rsid w:val="00AA76D4"/>
    <w:rsid w:val="00C03606"/>
    <w:rsid w:val="00C23E3E"/>
    <w:rsid w:val="00C8119F"/>
    <w:rsid w:val="00CA3C3C"/>
    <w:rsid w:val="00CB561E"/>
    <w:rsid w:val="00CB73EE"/>
    <w:rsid w:val="00D4680B"/>
    <w:rsid w:val="00DA1BBC"/>
    <w:rsid w:val="00DB52A8"/>
    <w:rsid w:val="00DE673B"/>
    <w:rsid w:val="00E246A7"/>
    <w:rsid w:val="00E26834"/>
    <w:rsid w:val="00E60E3D"/>
    <w:rsid w:val="00EB11C4"/>
    <w:rsid w:val="00F063B3"/>
    <w:rsid w:val="00F10B93"/>
    <w:rsid w:val="00F635C5"/>
    <w:rsid w:val="00F639CD"/>
    <w:rsid w:val="00F90B5E"/>
    <w:rsid w:val="00FA1D83"/>
    <w:rsid w:val="00FC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39CD"/>
    <w:rPr>
      <w:color w:val="808080"/>
    </w:rPr>
  </w:style>
  <w:style w:type="paragraph" w:customStyle="1" w:styleId="61E487E5D3A248EC903FEAF7233EAFCE">
    <w:name w:val="61E487E5D3A248EC903FEAF7233EAFCE"/>
    <w:rsid w:val="003521B1"/>
  </w:style>
  <w:style w:type="paragraph" w:customStyle="1" w:styleId="72DD61C2186941A888052FDE5EB8C98B">
    <w:name w:val="72DD61C2186941A888052FDE5EB8C98B"/>
    <w:rsid w:val="003521B1"/>
  </w:style>
  <w:style w:type="paragraph" w:customStyle="1" w:styleId="3BC74A8A34B847C391AE84D78EF81C1E">
    <w:name w:val="3BC74A8A34B847C391AE84D78EF81C1E"/>
    <w:rsid w:val="0060579C"/>
  </w:style>
  <w:style w:type="paragraph" w:customStyle="1" w:styleId="9D356752C9164E0CB769D2267007F605">
    <w:name w:val="9D356752C9164E0CB769D2267007F605"/>
    <w:rsid w:val="0060579C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47AD646C23B3435FA8B70C0A62692BDC">
    <w:name w:val="47AD646C23B3435FA8B70C0A62692BDC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FBBC5574E15A49DA914DAA62E42CB3F9">
    <w:name w:val="FBBC5574E15A49DA914DAA62E42CB3F9"/>
    <w:rsid w:val="0060579C"/>
  </w:style>
  <w:style w:type="paragraph" w:customStyle="1" w:styleId="ECD37BED126B4071BDC8EC55DE92BBA5">
    <w:name w:val="ECD37BED126B4071BDC8EC55DE92BBA5"/>
    <w:rsid w:val="0060579C"/>
  </w:style>
  <w:style w:type="paragraph" w:customStyle="1" w:styleId="13600397D8654ADF84DE242E45CBC792">
    <w:name w:val="13600397D8654ADF84DE242E45CBC792"/>
    <w:rsid w:val="0060579C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66BC3441A760495AAA1B3EFBC61E24C9">
    <w:name w:val="66BC3441A760495AAA1B3EFBC61E24C9"/>
    <w:rsid w:val="0060579C"/>
  </w:style>
  <w:style w:type="paragraph" w:customStyle="1" w:styleId="05E7E94670D84E01930B9E35429D622E">
    <w:name w:val="05E7E94670D84E01930B9E35429D622E"/>
    <w:rsid w:val="0060579C"/>
  </w:style>
  <w:style w:type="paragraph" w:customStyle="1" w:styleId="5698DB0997B14350A168F3FCDABA608A">
    <w:name w:val="5698DB0997B14350A168F3FCDABA608A"/>
    <w:rsid w:val="0060579C"/>
  </w:style>
  <w:style w:type="paragraph" w:customStyle="1" w:styleId="FB30062DA54C4D89B677166F87724049">
    <w:name w:val="FB30062DA54C4D89B677166F87724049"/>
    <w:rsid w:val="0060579C"/>
  </w:style>
  <w:style w:type="paragraph" w:customStyle="1" w:styleId="791112F2A9F2401C98A017BB161298D9">
    <w:name w:val="791112F2A9F2401C98A017BB161298D9"/>
    <w:rsid w:val="0060579C"/>
  </w:style>
  <w:style w:type="paragraph" w:customStyle="1" w:styleId="A034C849D9AE4F398A63DA177AD7BDFE">
    <w:name w:val="A034C849D9AE4F398A63DA177AD7BDFE"/>
    <w:rsid w:val="0060579C"/>
  </w:style>
  <w:style w:type="paragraph" w:customStyle="1" w:styleId="5DEDD53B1C0B45B5A2F562421EF3363B">
    <w:name w:val="5DEDD53B1C0B45B5A2F562421EF3363B"/>
    <w:rsid w:val="006C4E6B"/>
  </w:style>
  <w:style w:type="paragraph" w:customStyle="1" w:styleId="B548BD1FF9BE4783A5E288A04246AC74">
    <w:name w:val="B548BD1FF9BE4783A5E288A04246AC74"/>
    <w:rsid w:val="006C4E6B"/>
  </w:style>
  <w:style w:type="paragraph" w:customStyle="1" w:styleId="084A716D03F246C5BB1DCCDC2409FD04">
    <w:name w:val="084A716D03F246C5BB1DCCDC2409FD04"/>
    <w:rsid w:val="0056083B"/>
  </w:style>
  <w:style w:type="paragraph" w:customStyle="1" w:styleId="54C4975495C6411BA9271333C1E43063">
    <w:name w:val="54C4975495C6411BA9271333C1E43063"/>
    <w:rsid w:val="009B1BE1"/>
  </w:style>
  <w:style w:type="paragraph" w:customStyle="1" w:styleId="E5743EBF289946FB97F1D387ABD7DC3C">
    <w:name w:val="E5743EBF289946FB97F1D387ABD7DC3C"/>
    <w:rsid w:val="009B1BE1"/>
  </w:style>
  <w:style w:type="paragraph" w:customStyle="1" w:styleId="B0D6B6CFFF74443B9486ED3DBA0B32EE">
    <w:name w:val="B0D6B6CFFF74443B9486ED3DBA0B32EE"/>
    <w:rsid w:val="009B1BE1"/>
  </w:style>
  <w:style w:type="paragraph" w:customStyle="1" w:styleId="DAD54BA0403E4903BD198F24151A9844">
    <w:name w:val="DAD54BA0403E4903BD198F24151A9844"/>
    <w:rsid w:val="009B1BE1"/>
  </w:style>
  <w:style w:type="paragraph" w:customStyle="1" w:styleId="922265ADC1EF4C9DB9B1DA8FF06EA3B6">
    <w:name w:val="922265ADC1EF4C9DB9B1DA8FF06EA3B6"/>
    <w:rsid w:val="009B1BE1"/>
  </w:style>
  <w:style w:type="paragraph" w:customStyle="1" w:styleId="97A0F93150414DFCBF22057C6D802167">
    <w:name w:val="97A0F93150414DFCBF22057C6D802167"/>
    <w:rsid w:val="009B1BE1"/>
  </w:style>
  <w:style w:type="paragraph" w:customStyle="1" w:styleId="F7A76D0D2E674882BDA200BDB4283B55">
    <w:name w:val="F7A76D0D2E674882BDA200BDB4283B55"/>
    <w:rsid w:val="009B1BE1"/>
  </w:style>
  <w:style w:type="paragraph" w:customStyle="1" w:styleId="8A9B768805CA4660BB47072F6EFFE561">
    <w:name w:val="8A9B768805CA4660BB47072F6EFFE561"/>
    <w:rsid w:val="006E0954"/>
  </w:style>
  <w:style w:type="paragraph" w:customStyle="1" w:styleId="F15AB7BAC7B14752AE2D5BE769CFBF78">
    <w:name w:val="F15AB7BAC7B14752AE2D5BE769CFBF78"/>
    <w:rsid w:val="006E0954"/>
  </w:style>
  <w:style w:type="paragraph" w:customStyle="1" w:styleId="76CE08F109654961A50D21220F4BC359">
    <w:name w:val="76CE08F109654961A50D21220F4BC359"/>
    <w:rsid w:val="006E0954"/>
  </w:style>
  <w:style w:type="paragraph" w:customStyle="1" w:styleId="35BE374200164BE686B50B33537949C2">
    <w:name w:val="35BE374200164BE686B50B33537949C2"/>
    <w:rsid w:val="006E0954"/>
  </w:style>
  <w:style w:type="paragraph" w:customStyle="1" w:styleId="2C3CB23B745E42ED860BE8D89A5CEEE2">
    <w:name w:val="2C3CB23B745E42ED860BE8D89A5CEEE2"/>
    <w:rsid w:val="006E0954"/>
  </w:style>
  <w:style w:type="paragraph" w:customStyle="1" w:styleId="7BD38F21A5EF4D64B821BBB3E8E6DF91">
    <w:name w:val="7BD38F21A5EF4D64B821BBB3E8E6DF91"/>
    <w:rsid w:val="006E0954"/>
  </w:style>
  <w:style w:type="paragraph" w:customStyle="1" w:styleId="7A0BBD81777844CEBC75494529076C31">
    <w:name w:val="7A0BBD81777844CEBC75494529076C31"/>
    <w:rsid w:val="00F639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C0B7AA1C-3AF3-4464-9431-DEE7E7B26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2022-02-04T16:57:00Z</dcterms:created>
  <dcterms:modified xsi:type="dcterms:W3CDTF">2022-02-04T16:57:00Z</dcterms:modified>
</cp:coreProperties>
</file>