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582" w:type="pct"/>
        <w:tblInd w:w="-2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3"/>
        <w:gridCol w:w="1452"/>
        <w:gridCol w:w="1198"/>
        <w:gridCol w:w="94"/>
        <w:gridCol w:w="134"/>
        <w:gridCol w:w="308"/>
        <w:gridCol w:w="181"/>
        <w:gridCol w:w="831"/>
        <w:gridCol w:w="788"/>
        <w:gridCol w:w="400"/>
        <w:gridCol w:w="499"/>
        <w:gridCol w:w="861"/>
        <w:gridCol w:w="78"/>
        <w:gridCol w:w="617"/>
        <w:gridCol w:w="66"/>
        <w:gridCol w:w="68"/>
        <w:gridCol w:w="977"/>
        <w:gridCol w:w="668"/>
        <w:gridCol w:w="26"/>
        <w:gridCol w:w="847"/>
      </w:tblGrid>
      <w:tr w:rsidRPr="00245B0E" w:rsidR="008139D6" w:rsidTr="00400AF8" w14:paraId="042D3259" w14:textId="77777777">
        <w:trPr>
          <w:gridAfter w:val="2"/>
          <w:wAfter w:w="371" w:type="pct"/>
          <w:trHeight w:val="260"/>
        </w:trPr>
        <w:tc>
          <w:tcPr>
            <w:tcW w:w="1877" w:type="pct"/>
            <w:gridSpan w:val="4"/>
          </w:tcPr>
          <w:p w:rsidRPr="00BF35DC" w:rsidR="008139D6" w:rsidP="00576520" w:rsidRDefault="008139D6" w14:paraId="1D17DFE9" w14:textId="77777777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3" w:type="pct"/>
            <w:gridSpan w:val="6"/>
          </w:tcPr>
          <w:p w:rsidRPr="00BF35DC" w:rsidR="008139D6" w:rsidP="00576520" w:rsidRDefault="008139D6" w14:paraId="37F5AB50" w14:textId="77777777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29" w:type="pct"/>
            <w:gridSpan w:val="8"/>
          </w:tcPr>
          <w:p w:rsidR="008139D6" w:rsidP="00576520" w:rsidRDefault="00000000" w14:paraId="66B9E258" w14:textId="69701D39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TOMSalesQuoteCurrChange/50118"/>
                <w:id w:val="-1285650325"/>
                <w:placeholder>
                  <w:docPart w:val="DCC38DFC49EF40328F3F476F37EEDBB7"/>
                </w:placeholder>
                <w:dataBinding w:prefixMappings="xmlns:ns0='urn:microsoft-dynamics-nav/reports/TOMSalesQuoteCurrChange/50118/'" w:xpath="/ns0:NavWordReportXmlPart[1]/ns0:Header[1]/ns0:CompanyAddress2[1]" w:storeItemID="{4F2CD374-8A73-443D-B95A-ED1CDC109286}"/>
                <w:text/>
              </w:sdtPr>
              <w:sdtContent>
                <w:r w:rsidRPr="00576520" w:rsidR="00B87AA7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Pr="00245B0E" w:rsidR="008139D6" w:rsidTr="00400AF8" w14:paraId="3822248C" w14:textId="77777777">
        <w:trPr>
          <w:gridAfter w:val="2"/>
          <w:wAfter w:w="371" w:type="pct"/>
          <w:trHeight w:val="260"/>
        </w:trPr>
        <w:tc>
          <w:tcPr>
            <w:tcW w:w="1877" w:type="pct"/>
            <w:gridSpan w:val="4"/>
          </w:tcPr>
          <w:p w:rsidRPr="00BF35DC" w:rsidR="008139D6" w:rsidP="00576520" w:rsidRDefault="008139D6" w14:paraId="03827B98" w14:textId="77777777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3" w:type="pct"/>
            <w:gridSpan w:val="6"/>
          </w:tcPr>
          <w:p w:rsidRPr="00BF35DC" w:rsidR="008139D6" w:rsidP="00576520" w:rsidRDefault="008139D6" w14:paraId="3FCC1CBB" w14:textId="77777777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29" w:type="pct"/>
            <w:gridSpan w:val="8"/>
          </w:tcPr>
          <w:p w:rsidR="008139D6" w:rsidP="00576520" w:rsidRDefault="00000000" w14:paraId="147719B6" w14:textId="4FD36AF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TOMSalesQuoteCurrChange/50118"/>
                <w:id w:val="1339658934"/>
                <w:placeholder>
                  <w:docPart w:val="99851515E554449C9B97D531D30115CA"/>
                </w:placeholder>
                <w:dataBinding w:prefixMappings="xmlns:ns0='urn:microsoft-dynamics-nav/reports/TOMSalesQuoteCurrChange/50118/'" w:xpath="/ns0:NavWordReportXmlPart[1]/ns0:Header[1]/ns0:CompanyAddress3[1]" w:storeItemID="{4F2CD374-8A73-443D-B95A-ED1CDC109286}"/>
                <w:text/>
              </w:sdtPr>
              <w:sdtContent>
                <w:r w:rsidRPr="00576520" w:rsidR="00B87AA7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Pr="00245B0E" w:rsidR="00576520" w:rsidTr="00400AF8" w14:paraId="6427B697" w14:textId="77777777">
        <w:trPr>
          <w:gridAfter w:val="2"/>
          <w:wAfter w:w="371" w:type="pct"/>
          <w:trHeight w:val="260"/>
        </w:trPr>
        <w:tc>
          <w:tcPr>
            <w:tcW w:w="1877" w:type="pct"/>
            <w:gridSpan w:val="4"/>
          </w:tcPr>
          <w:p w:rsidRPr="00BF35DC" w:rsidR="00576520" w:rsidP="00576520" w:rsidRDefault="00BF35DC" w14:paraId="7DF8E263" w14:textId="73303F05">
            <w:pPr>
              <w:pStyle w:val="NoSpacing"/>
              <w:rPr>
                <w:b/>
                <w:bCs/>
              </w:rPr>
            </w:pPr>
            <w:r w:rsidRPr="00BF35DC">
              <w:rPr>
                <w:b/>
                <w:bCs/>
                <w:sz w:val="20"/>
                <w:szCs w:val="20"/>
              </w:rPr>
              <w:t>Bill-to</w:t>
            </w:r>
          </w:p>
        </w:tc>
        <w:tc>
          <w:tcPr>
            <w:tcW w:w="1123" w:type="pct"/>
            <w:gridSpan w:val="6"/>
          </w:tcPr>
          <w:p w:rsidRPr="00BF35DC" w:rsidR="00576520" w:rsidP="00576520" w:rsidRDefault="00BF35DC" w14:paraId="5011DC3C" w14:textId="281D63CC">
            <w:pPr>
              <w:pStyle w:val="NoSpacing"/>
              <w:rPr>
                <w:b/>
                <w:bCs/>
              </w:rPr>
            </w:pPr>
            <w:r w:rsidRPr="00BF35DC">
              <w:rPr>
                <w:b/>
                <w:bCs/>
                <w:sz w:val="20"/>
                <w:szCs w:val="20"/>
              </w:rPr>
              <w:t>Ship-to</w:t>
            </w:r>
          </w:p>
        </w:tc>
        <w:sdt>
          <w:sdtPr>
            <w:rPr>
              <w:sz w:val="20"/>
              <w:szCs w:val="20"/>
            </w:rPr>
            <w:alias w:val="#Nav: /Header/CountryRecName"/>
            <w:tag w:val="#Nav: TOMSalesQuoteCurrChange/50118"/>
            <w:id w:val="1961764526"/>
            <w:placeholder>
              <w:docPart w:val="DefaultPlaceholder_-1854013440"/>
            </w:placeholder>
            <w:dataBinding w:prefixMappings="xmlns:ns0='urn:microsoft-dynamics-nav/reports/TOMSalesQuoteCurrChange/50118/'" w:xpath="/ns0:NavWordReportXmlPart[1]/ns0:Header[1]/ns0:CountryRecName[1]" w:storeItemID="{4F2CD374-8A73-443D-B95A-ED1CDC109286}"/>
            <w:text/>
          </w:sdtPr>
          <w:sdtContent>
            <w:tc>
              <w:tcPr>
                <w:tcW w:w="1629" w:type="pct"/>
                <w:gridSpan w:val="8"/>
              </w:tcPr>
              <w:p w:rsidRPr="00576520" w:rsidR="00576520" w:rsidP="00576520" w:rsidRDefault="00AB68E2" w14:paraId="583AD5C4" w14:textId="44937526">
                <w:pPr>
                  <w:pStyle w:val="NoSpacing"/>
                  <w:jc w:val="right"/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2B2DD1">
                  <w:rPr>
                    <w:sz w:val="20"/>
                    <w:szCs w:val="20"/>
                  </w:rPr>
                  <w:t>CountryRecName</w:t>
                </w:r>
                <w:proofErr w:type="spellEnd"/>
              </w:p>
            </w:tc>
          </w:sdtContent>
        </w:sdt>
      </w:tr>
      <w:tr w:rsidRPr="00245B0E" w:rsidR="00576520" w:rsidTr="00400AF8" w14:paraId="7FE40656" w14:textId="77777777">
        <w:trPr>
          <w:gridAfter w:val="2"/>
          <w:wAfter w:w="371" w:type="pct"/>
          <w:trHeight w:val="260"/>
        </w:trPr>
        <w:tc>
          <w:tcPr>
            <w:tcW w:w="1877" w:type="pct"/>
            <w:gridSpan w:val="4"/>
          </w:tcPr>
          <w:sdt>
            <w:sdtPr>
              <w:rPr>
                <w:sz w:val="20"/>
                <w:szCs w:val="20"/>
              </w:rPr>
              <w:alias w:val="#Nav: /Header/CustomerAddress1"/>
              <w:tag w:val="#Nav: TOMSalesQuoteCurrChange/50118"/>
              <w:id w:val="-903909455"/>
              <w:placeholder>
                <w:docPart w:val="DefaultPlaceholder_-1854013440"/>
              </w:placeholder>
              <w:dataBinding w:prefixMappings="xmlns:ns0='urn:microsoft-dynamics-nav/reports/TOMSalesQuoteCurrChange/50118/'" w:xpath="/ns0:NavWordReportXmlPart[1]/ns0:Header[1]/ns0:CustomerAddress1[1]" w:storeItemID="{4F2CD374-8A73-443D-B95A-ED1CDC109286}"/>
              <w:text/>
            </w:sdtPr>
            <w:sdtContent>
              <w:p w:rsidRPr="00245B0E" w:rsidR="00576520" w:rsidP="00576520" w:rsidRDefault="00B2769B" w14:paraId="62949865" w14:textId="7465AD37">
                <w:pPr>
                  <w:pStyle w:val="NoSpacing"/>
                </w:pPr>
                <w:r>
                  <w:rPr>
                    <w:sz w:val="20"/>
                    <w:szCs w:val="20"/>
                  </w:rPr>
                  <w:t>CustomerAddress1</w:t>
                </w:r>
              </w:p>
            </w:sdtContent>
          </w:sdt>
        </w:tc>
        <w:tc>
          <w:tcPr>
            <w:tcW w:w="1123" w:type="pct"/>
            <w:gridSpan w:val="6"/>
          </w:tcPr>
          <w:sdt>
            <w:sdtPr>
              <w:rPr>
                <w:sz w:val="20"/>
                <w:szCs w:val="20"/>
              </w:rPr>
              <w:alias w:val="#Nav: /Header/ShipToAddress1"/>
              <w:tag w:val="#Nav: TOMSalesQuoteCurrChange/50118"/>
              <w:id w:val="1009566616"/>
              <w:placeholder>
                <w:docPart w:val="DefaultPlaceholder_-1854013440"/>
              </w:placeholder>
              <w:dataBinding w:prefixMappings="xmlns:ns0='urn:microsoft-dynamics-nav/reports/TOMSalesQuoteCurrChange/50118/'" w:xpath="/ns0:NavWordReportXmlPart[1]/ns0:Header[1]/ns0:ShipToAddress1[1]" w:storeItemID="{4F2CD374-8A73-443D-B95A-ED1CDC109286}"/>
              <w:text/>
            </w:sdtPr>
            <w:sdtContent>
              <w:p w:rsidRPr="00576520" w:rsidR="00576520" w:rsidP="00576520" w:rsidRDefault="00BF35DC" w14:paraId="79A736DA" w14:textId="67AD1285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ShipToAddress1</w:t>
                </w:r>
              </w:p>
            </w:sdtContent>
          </w:sdt>
        </w:tc>
        <w:tc>
          <w:tcPr>
            <w:tcW w:w="1629" w:type="pct"/>
            <w:gridSpan w:val="8"/>
          </w:tcPr>
          <w:p w:rsidRPr="00576520" w:rsidR="00576520" w:rsidP="00576520" w:rsidRDefault="00000000" w14:paraId="1EF03312" w14:textId="18D45A7B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TOMSalesQuoteCurrChange/50118"/>
                <w:id w:val="571316455"/>
                <w:placeholder>
                  <w:docPart w:val="61932F6BF75D481EBB4781D8482B3A71"/>
                </w:placeholder>
                <w:dataBinding w:prefixMappings="xmlns:ns0='urn:microsoft-dynamics-nav/reports/TOMSalesQuoteCurrChange/50118/'" w:xpath="/ns0:NavWordReportXmlPart[1]/ns0:Header[1]/ns0:CompanyAddress5[1]" w:storeItemID="{4F2CD374-8A73-443D-B95A-ED1CDC109286}"/>
                <w:text/>
              </w:sdtPr>
              <w:sdtContent>
                <w:r w:rsidRPr="00576520" w:rsidR="00B87AA7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Pr="00245B0E" w:rsidR="00576520" w:rsidTr="00400AF8" w14:paraId="00A1C5B0" w14:textId="77777777">
        <w:trPr>
          <w:gridAfter w:val="2"/>
          <w:wAfter w:w="371" w:type="pct"/>
          <w:trHeight w:val="260"/>
        </w:trPr>
        <w:tc>
          <w:tcPr>
            <w:tcW w:w="1877" w:type="pct"/>
            <w:gridSpan w:val="4"/>
          </w:tcPr>
          <w:sdt>
            <w:sdtPr>
              <w:rPr>
                <w:sz w:val="20"/>
                <w:szCs w:val="20"/>
              </w:rPr>
              <w:alias w:val="#Nav: /Header/CustomerAddress2"/>
              <w:tag w:val="#Nav: TOMSalesQuoteCurrChange/50118"/>
              <w:id w:val="1544091570"/>
              <w:placeholder>
                <w:docPart w:val="DefaultPlaceholder_-1854013440"/>
              </w:placeholder>
              <w:dataBinding w:prefixMappings="xmlns:ns0='urn:microsoft-dynamics-nav/reports/TOMSalesQuoteCurrChange/50118/'" w:xpath="/ns0:NavWordReportXmlPart[1]/ns0:Header[1]/ns0:CustomerAddress2[1]" w:storeItemID="{4F2CD374-8A73-443D-B95A-ED1CDC109286}"/>
              <w:text/>
            </w:sdtPr>
            <w:sdtContent>
              <w:p w:rsidRPr="00245B0E" w:rsidR="00576520" w:rsidP="00576520" w:rsidRDefault="00B2769B" w14:paraId="69D41869" w14:textId="5EF91FFE">
                <w:pPr>
                  <w:pStyle w:val="NoSpacing"/>
                </w:pPr>
                <w:r>
                  <w:rPr>
                    <w:sz w:val="20"/>
                    <w:szCs w:val="20"/>
                  </w:rPr>
                  <w:t>CustomerAddress2</w:t>
                </w:r>
              </w:p>
            </w:sdtContent>
          </w:sdt>
        </w:tc>
        <w:tc>
          <w:tcPr>
            <w:tcW w:w="1123" w:type="pct"/>
            <w:gridSpan w:val="6"/>
          </w:tcPr>
          <w:sdt>
            <w:sdtPr>
              <w:rPr>
                <w:sz w:val="20"/>
                <w:szCs w:val="20"/>
              </w:rPr>
              <w:alias w:val="#Nav: /Header/ShipToAddress2"/>
              <w:tag w:val="#Nav: TOMSalesQuoteCurrChange/50118"/>
              <w:id w:val="233443160"/>
              <w:placeholder>
                <w:docPart w:val="DefaultPlaceholder_-1854013440"/>
              </w:placeholder>
              <w:dataBinding w:prefixMappings="xmlns:ns0='urn:microsoft-dynamics-nav/reports/TOMSalesQuoteCurrChange/50118/'" w:xpath="/ns0:NavWordReportXmlPart[1]/ns0:Header[1]/ns0:ShipToAddress2[1]" w:storeItemID="{4F2CD374-8A73-443D-B95A-ED1CDC109286}"/>
              <w:text/>
            </w:sdtPr>
            <w:sdtContent>
              <w:p w:rsidRPr="00576520" w:rsidR="00576520" w:rsidP="00576520" w:rsidRDefault="00BF35DC" w14:paraId="08B96810" w14:textId="581AC6AF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ShipToAddress2</w:t>
                </w:r>
              </w:p>
            </w:sdtContent>
          </w:sdt>
        </w:tc>
        <w:tc>
          <w:tcPr>
            <w:tcW w:w="1629" w:type="pct"/>
            <w:gridSpan w:val="8"/>
          </w:tcPr>
          <w:p w:rsidRPr="00576520" w:rsidR="00576520" w:rsidP="00576520" w:rsidRDefault="00576520" w14:paraId="4BD9E137" w14:textId="0C256929">
            <w:pPr>
              <w:pStyle w:val="NoSpacing"/>
              <w:jc w:val="right"/>
              <w:rPr>
                <w:sz w:val="20"/>
                <w:szCs w:val="20"/>
              </w:rPr>
            </w:pPr>
          </w:p>
        </w:tc>
      </w:tr>
      <w:tr w:rsidRPr="00245B0E" w:rsidR="00576520" w:rsidTr="00400AF8" w14:paraId="3B2167D2" w14:textId="77777777">
        <w:trPr>
          <w:gridAfter w:val="2"/>
          <w:wAfter w:w="371" w:type="pct"/>
          <w:trHeight w:val="260"/>
        </w:trPr>
        <w:tc>
          <w:tcPr>
            <w:tcW w:w="1877" w:type="pct"/>
            <w:gridSpan w:val="4"/>
          </w:tcPr>
          <w:sdt>
            <w:sdtPr>
              <w:rPr>
                <w:sz w:val="20"/>
                <w:szCs w:val="20"/>
              </w:rPr>
              <w:alias w:val="#Nav: /Header/CustomerAddress3"/>
              <w:tag w:val="#Nav: TOMSalesQuoteCurrChange/50118"/>
              <w:id w:val="-317809351"/>
              <w:placeholder>
                <w:docPart w:val="DefaultPlaceholder_-1854013440"/>
              </w:placeholder>
              <w:dataBinding w:prefixMappings="xmlns:ns0='urn:microsoft-dynamics-nav/reports/TOMSalesQuoteCurrChange/50118/'" w:xpath="/ns0:NavWordReportXmlPart[1]/ns0:Header[1]/ns0:CustomerAddress3[1]" w:storeItemID="{4F2CD374-8A73-443D-B95A-ED1CDC109286}"/>
              <w:text/>
            </w:sdtPr>
            <w:sdtContent>
              <w:p w:rsidRPr="00245B0E" w:rsidR="00576520" w:rsidP="00576520" w:rsidRDefault="00B2769B" w14:paraId="5929A815" w14:textId="673150DB">
                <w:pPr>
                  <w:pStyle w:val="NoSpacing"/>
                </w:pPr>
                <w:r>
                  <w:rPr>
                    <w:sz w:val="20"/>
                    <w:szCs w:val="20"/>
                  </w:rPr>
                  <w:t>CustomerAddress3</w:t>
                </w:r>
              </w:p>
            </w:sdtContent>
          </w:sdt>
        </w:tc>
        <w:tc>
          <w:tcPr>
            <w:tcW w:w="1123" w:type="pct"/>
            <w:gridSpan w:val="6"/>
          </w:tcPr>
          <w:sdt>
            <w:sdtPr>
              <w:rPr>
                <w:sz w:val="20"/>
                <w:szCs w:val="20"/>
              </w:rPr>
              <w:alias w:val="#Nav: /Header/ShipToAddress3"/>
              <w:tag w:val="#Nav: TOMSalesQuoteCurrChange/50118"/>
              <w:id w:val="1525135173"/>
              <w:placeholder>
                <w:docPart w:val="DefaultPlaceholder_-1854013440"/>
              </w:placeholder>
              <w:dataBinding w:prefixMappings="xmlns:ns0='urn:microsoft-dynamics-nav/reports/TOMSalesQuoteCurrChange/50118/'" w:xpath="/ns0:NavWordReportXmlPart[1]/ns0:Header[1]/ns0:ShipToAddress3[1]" w:storeItemID="{4F2CD374-8A73-443D-B95A-ED1CDC109286}"/>
              <w:text/>
            </w:sdtPr>
            <w:sdtContent>
              <w:p w:rsidRPr="00576520" w:rsidR="00576520" w:rsidP="00576520" w:rsidRDefault="00BF35DC" w14:paraId="2E2221D8" w14:textId="3A484E3D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ShipToAddress3</w:t>
                </w:r>
              </w:p>
            </w:sdtContent>
          </w:sdt>
        </w:tc>
        <w:tc>
          <w:tcPr>
            <w:tcW w:w="1629" w:type="pct"/>
            <w:gridSpan w:val="8"/>
          </w:tcPr>
          <w:p w:rsidRPr="00576520" w:rsidR="00576520" w:rsidP="00576520" w:rsidRDefault="00576520" w14:paraId="6E793634" w14:textId="0B0D137D">
            <w:pPr>
              <w:pStyle w:val="NoSpacing"/>
              <w:jc w:val="right"/>
              <w:rPr>
                <w:sz w:val="20"/>
                <w:szCs w:val="20"/>
              </w:rPr>
            </w:pPr>
          </w:p>
        </w:tc>
      </w:tr>
      <w:tr w:rsidRPr="00245B0E" w:rsidR="00576520" w:rsidTr="00400AF8" w14:paraId="5CCE167F" w14:textId="77777777">
        <w:trPr>
          <w:gridAfter w:val="2"/>
          <w:wAfter w:w="371" w:type="pct"/>
          <w:trHeight w:val="246"/>
        </w:trPr>
        <w:sdt>
          <w:sdtPr>
            <w:rPr>
              <w:sz w:val="20"/>
              <w:szCs w:val="20"/>
            </w:rPr>
            <w:alias w:val="#Nav: /Header/CustomerAddress4"/>
            <w:tag w:val="#Nav: TOMSalesQuoteCurrChange/50118"/>
            <w:id w:val="1649324250"/>
            <w:placeholder>
              <w:docPart w:val="DefaultPlaceholder_-1854013440"/>
            </w:placeholder>
            <w:dataBinding w:prefixMappings="xmlns:ns0='urn:microsoft-dynamics-nav/reports/TOMSalesQuoteCurrChange/50118/'" w:xpath="/ns0:NavWordReportXmlPart[1]/ns0:Header[1]/ns0:CustomerAddress4[1]" w:storeItemID="{4F2CD374-8A73-443D-B95A-ED1CDC109286}"/>
            <w:text/>
          </w:sdtPr>
          <w:sdtContent>
            <w:tc>
              <w:tcPr>
                <w:tcW w:w="1877" w:type="pct"/>
                <w:gridSpan w:val="4"/>
              </w:tcPr>
              <w:p w:rsidRPr="00245B0E" w:rsidR="00576520" w:rsidP="00576520" w:rsidRDefault="00B2769B" w14:paraId="0B98B1BE" w14:textId="67F891C1">
                <w:pPr>
                  <w:pStyle w:val="NoSpacing"/>
                </w:pPr>
                <w:r w:rsidRPr="00B2769B">
                  <w:rPr>
                    <w:sz w:val="20"/>
                    <w:szCs w:val="20"/>
                  </w:rPr>
                  <w:t>CustomerAddress4</w:t>
                </w:r>
              </w:p>
            </w:tc>
          </w:sdtContent>
        </w:sdt>
        <w:tc>
          <w:tcPr>
            <w:tcW w:w="1123" w:type="pct"/>
            <w:gridSpan w:val="6"/>
          </w:tcPr>
          <w:sdt>
            <w:sdtPr>
              <w:rPr>
                <w:sz w:val="20"/>
                <w:szCs w:val="20"/>
              </w:rPr>
              <w:alias w:val="#Nav: /Header/ShipToAddress4"/>
              <w:tag w:val="#Nav: TOMSalesQuoteCurrChange/50118"/>
              <w:id w:val="645865232"/>
              <w:placeholder>
                <w:docPart w:val="DefaultPlaceholder_-1854013440"/>
              </w:placeholder>
              <w:dataBinding w:prefixMappings="xmlns:ns0='urn:microsoft-dynamics-nav/reports/TOMSalesQuoteCurrChange/50118/'" w:xpath="/ns0:NavWordReportXmlPart[1]/ns0:Header[1]/ns0:ShipToAddress4[1]" w:storeItemID="{4F2CD374-8A73-443D-B95A-ED1CDC109286}"/>
              <w:text/>
            </w:sdtPr>
            <w:sdtContent>
              <w:p w:rsidRPr="00576520" w:rsidR="00576520" w:rsidP="00576520" w:rsidRDefault="00BF35DC" w14:paraId="7BE78050" w14:textId="79FED12D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ShipToAddress4</w:t>
                </w:r>
              </w:p>
            </w:sdtContent>
          </w:sdt>
        </w:tc>
        <w:tc>
          <w:tcPr>
            <w:tcW w:w="1629" w:type="pct"/>
            <w:gridSpan w:val="8"/>
          </w:tcPr>
          <w:p w:rsidRPr="00576520" w:rsidR="00576520" w:rsidP="00576520" w:rsidRDefault="00576520" w14:paraId="7B328966" w14:textId="0FB148A0">
            <w:pPr>
              <w:pStyle w:val="NoSpacing"/>
              <w:jc w:val="right"/>
              <w:rPr>
                <w:sz w:val="20"/>
                <w:szCs w:val="20"/>
              </w:rPr>
            </w:pPr>
          </w:p>
        </w:tc>
      </w:tr>
      <w:tr w:rsidRPr="00245B0E" w:rsidR="00A44DBE" w:rsidTr="00400AF8" w14:paraId="7F9141FA" w14:textId="77777777">
        <w:trPr>
          <w:gridAfter w:val="2"/>
          <w:wAfter w:w="371" w:type="pct"/>
          <w:trHeight w:val="260"/>
        </w:trPr>
        <w:sdt>
          <w:sdtPr>
            <w:rPr>
              <w:sz w:val="20"/>
              <w:szCs w:val="20"/>
            </w:rPr>
            <w:alias w:val="#Nav: /Header/CustomerAddress5"/>
            <w:tag w:val="#Nav: TOMSalesQuoteCurrChange/50118"/>
            <w:id w:val="-1107884078"/>
            <w:placeholder>
              <w:docPart w:val="DefaultPlaceholder_-1854013440"/>
            </w:placeholder>
            <w:dataBinding w:prefixMappings="xmlns:ns0='urn:microsoft-dynamics-nav/reports/TOMSalesQuoteCurrChange/50118/'" w:xpath="/ns0:NavWordReportXmlPart[1]/ns0:Header[1]/ns0:CustomerAddress5[1]" w:storeItemID="{4F2CD374-8A73-443D-B95A-ED1CDC109286}"/>
            <w:text/>
          </w:sdtPr>
          <w:sdtContent>
            <w:tc>
              <w:tcPr>
                <w:tcW w:w="1877" w:type="pct"/>
                <w:gridSpan w:val="4"/>
              </w:tcPr>
              <w:p w:rsidR="00A44DBE" w:rsidP="00576520" w:rsidRDefault="00A44DBE" w14:paraId="670B04E4" w14:textId="1401BB41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CustomerAddress5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5"/>
            <w:tag w:val="#Nav: TOMSalesQuoteCurrChange/50118"/>
            <w:id w:val="-219827380"/>
            <w:placeholder>
              <w:docPart w:val="DefaultPlaceholder_-1854013440"/>
            </w:placeholder>
            <w:dataBinding w:prefixMappings="xmlns:ns0='urn:microsoft-dynamics-nav/reports/TOMSalesQuoteCurrChange/50118/'" w:xpath="/ns0:NavWordReportXmlPart[1]/ns0:Header[1]/ns0:ShipToAddress5[1]" w:storeItemID="{4F2CD374-8A73-443D-B95A-ED1CDC109286}"/>
            <w:text/>
          </w:sdtPr>
          <w:sdtContent>
            <w:tc>
              <w:tcPr>
                <w:tcW w:w="1123" w:type="pct"/>
                <w:gridSpan w:val="6"/>
              </w:tcPr>
              <w:p w:rsidR="00A44DBE" w:rsidP="00576520" w:rsidRDefault="00BF35DC" w14:paraId="2CC77B84" w14:textId="5C7C1AA0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ShipToAddress5</w:t>
                </w:r>
              </w:p>
            </w:tc>
          </w:sdtContent>
        </w:sdt>
        <w:tc>
          <w:tcPr>
            <w:tcW w:w="1629" w:type="pct"/>
            <w:gridSpan w:val="8"/>
          </w:tcPr>
          <w:p w:rsidRPr="00576520" w:rsidR="00A44DBE" w:rsidP="00576520" w:rsidRDefault="00A44DBE" w14:paraId="7BDA44E0" w14:textId="77777777">
            <w:pPr>
              <w:pStyle w:val="NoSpacing"/>
              <w:jc w:val="right"/>
              <w:rPr>
                <w:sz w:val="20"/>
                <w:szCs w:val="20"/>
              </w:rPr>
            </w:pPr>
          </w:p>
        </w:tc>
      </w:tr>
      <w:tr w:rsidRPr="00245B0E" w:rsidR="00576520" w:rsidTr="00400AF8" w14:paraId="41F35B60" w14:textId="77777777">
        <w:trPr>
          <w:gridAfter w:val="2"/>
          <w:wAfter w:w="371" w:type="pct"/>
          <w:trHeight w:val="260"/>
        </w:trPr>
        <w:tc>
          <w:tcPr>
            <w:tcW w:w="1877" w:type="pct"/>
            <w:gridSpan w:val="4"/>
          </w:tcPr>
          <w:p w:rsidRPr="00245B0E" w:rsidR="00576520" w:rsidP="00576520" w:rsidRDefault="00000000" w14:paraId="6941FD7F" w14:textId="77777777">
            <w:pPr>
              <w:pStyle w:val="NoSpacing"/>
            </w:pPr>
            <w:sdt>
              <w:sdtPr>
                <w:rPr>
                  <w:sz w:val="20"/>
                  <w:szCs w:val="20"/>
                </w:rPr>
                <w:alias w:val="#Nav: /Header/CustomerAddress6"/>
                <w:tag w:val="#Nav: TOMSalesQuoteCurrChange/50118"/>
                <w:id w:val="-2064325541"/>
                <w:placeholder>
                  <w:docPart w:val="2CE6490C64644E1B9FA31E3E58A9A913"/>
                </w:placeholder>
                <w:dataBinding w:prefixMappings="xmlns:ns0='urn:microsoft-dynamics-nav/reports/TOMSalesQuoteCurrChange/50118/'" w:xpath="/ns0:NavWordReportXmlPart[1]/ns0:Header[1]/ns0:CustomerAddress6[1]" w:storeItemID="{4F2CD374-8A73-443D-B95A-ED1CDC109286}"/>
                <w:text/>
              </w:sdtPr>
              <w:sdtContent>
                <w:r w:rsidRPr="00576520" w:rsidR="00576520">
                  <w:rPr>
                    <w:sz w:val="20"/>
                    <w:szCs w:val="20"/>
                  </w:rPr>
                  <w:t>CustomerAddress6</w:t>
                </w:r>
              </w:sdtContent>
            </w:sdt>
          </w:p>
        </w:tc>
        <w:sdt>
          <w:sdtPr>
            <w:rPr>
              <w:sz w:val="20"/>
              <w:szCs w:val="20"/>
            </w:rPr>
            <w:alias w:val="#Nav: /Header/ShipToAddress6"/>
            <w:tag w:val="#Nav: TOMSalesQuoteCurrChange/50118"/>
            <w:id w:val="654108364"/>
            <w:placeholder>
              <w:docPart w:val="C93FE681C7F04765B3EC81C260B7AE2A"/>
            </w:placeholder>
            <w:dataBinding w:prefixMappings="xmlns:ns0='urn:microsoft-dynamics-nav/reports/TOMSalesQuoteCurrChange/50118/'" w:xpath="/ns0:NavWordReportXmlPart[1]/ns0:Header[1]/ns0:ShipToAddress6[1]" w:storeItemID="{4F2CD374-8A73-443D-B95A-ED1CDC109286}"/>
            <w:text/>
          </w:sdtPr>
          <w:sdtContent>
            <w:tc>
              <w:tcPr>
                <w:tcW w:w="1123" w:type="pct"/>
                <w:gridSpan w:val="6"/>
              </w:tcPr>
              <w:p w:rsidRPr="00576520" w:rsidR="00576520" w:rsidP="00576520" w:rsidRDefault="00576520" w14:paraId="23A6D88A" w14:textId="77777777">
                <w:pPr>
                  <w:pStyle w:val="NoSpacing"/>
                  <w:rPr>
                    <w:sz w:val="20"/>
                    <w:szCs w:val="20"/>
                  </w:rPr>
                </w:pPr>
                <w:r w:rsidRPr="00576520">
                  <w:rPr>
                    <w:sz w:val="20"/>
                    <w:szCs w:val="20"/>
                  </w:rPr>
                  <w:t>ShipToAddress6</w:t>
                </w:r>
              </w:p>
            </w:tc>
          </w:sdtContent>
        </w:sdt>
        <w:tc>
          <w:tcPr>
            <w:tcW w:w="1629" w:type="pct"/>
            <w:gridSpan w:val="8"/>
          </w:tcPr>
          <w:p w:rsidRPr="00576520" w:rsidR="00576520" w:rsidP="00576520" w:rsidRDefault="00576520" w14:paraId="52CDF315" w14:textId="6E3B7415">
            <w:pPr>
              <w:pStyle w:val="NoSpacing"/>
              <w:jc w:val="right"/>
              <w:rPr>
                <w:sz w:val="20"/>
                <w:szCs w:val="20"/>
              </w:rPr>
            </w:pPr>
          </w:p>
        </w:tc>
      </w:tr>
      <w:tr w:rsidRPr="00245B0E" w:rsidR="00570947" w:rsidTr="00400AF8" w14:paraId="71D92A9D" w14:textId="77777777">
        <w:trPr>
          <w:gridAfter w:val="2"/>
          <w:wAfter w:w="371" w:type="pct"/>
          <w:trHeight w:val="260"/>
        </w:trPr>
        <w:sdt>
          <w:sdtPr>
            <w:rPr>
              <w:sz w:val="20"/>
              <w:szCs w:val="20"/>
            </w:rPr>
            <w:alias w:val="#Nav: /Header/CustomerAddress7"/>
            <w:tag w:val="#Nav: TOMSalesQuoteCurrChange/50118"/>
            <w:id w:val="-933900172"/>
            <w:placeholder>
              <w:docPart w:val="DefaultPlaceholder_-1854013440"/>
            </w:placeholder>
            <w:dataBinding w:prefixMappings="xmlns:ns0='urn:microsoft-dynamics-nav/reports/TOMSalesQuoteCurrChange/50118/'" w:xpath="/ns0:NavWordReportXmlPart[1]/ns0:Header[1]/ns0:CustomerAddress7[1]" w:storeItemID="{4F2CD374-8A73-443D-B95A-ED1CDC109286}"/>
            <w:text/>
          </w:sdtPr>
          <w:sdtContent>
            <w:tc>
              <w:tcPr>
                <w:tcW w:w="1877" w:type="pct"/>
                <w:gridSpan w:val="4"/>
              </w:tcPr>
              <w:p w:rsidRPr="00135CE3" w:rsidR="00570947" w:rsidP="00576520" w:rsidRDefault="00570947" w14:paraId="3F3E0D45" w14:textId="73ACA85A">
                <w:pPr>
                  <w:pStyle w:val="NoSpacing"/>
                  <w:rPr>
                    <w:sz w:val="4"/>
                    <w:szCs w:val="4"/>
                  </w:rPr>
                </w:pPr>
                <w:r w:rsidRPr="002871B8">
                  <w:rPr>
                    <w:sz w:val="20"/>
                    <w:szCs w:val="20"/>
                  </w:rPr>
                  <w:t>CustomerAddress7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7"/>
            <w:tag w:val="#Nav: TOMSalesQuoteCurrChange/50118"/>
            <w:id w:val="284472537"/>
            <w:placeholder>
              <w:docPart w:val="DefaultPlaceholder_-1854013440"/>
            </w:placeholder>
            <w:dataBinding w:prefixMappings="xmlns:ns0='urn:microsoft-dynamics-nav/reports/TOMSalesQuoteCurrChange/50118/'" w:xpath="/ns0:NavWordReportXmlPart[1]/ns0:Header[1]/ns0:ShipToAddress7[1]" w:storeItemID="{4F2CD374-8A73-443D-B95A-ED1CDC109286}"/>
            <w:text/>
          </w:sdtPr>
          <w:sdtContent>
            <w:tc>
              <w:tcPr>
                <w:tcW w:w="1123" w:type="pct"/>
                <w:gridSpan w:val="6"/>
              </w:tcPr>
              <w:p w:rsidRPr="00135CE3" w:rsidR="00570947" w:rsidP="00576520" w:rsidRDefault="00570947" w14:paraId="4A8FDD2B" w14:textId="607B8BC3">
                <w:pPr>
                  <w:pStyle w:val="NoSpacing"/>
                  <w:rPr>
                    <w:sz w:val="4"/>
                    <w:szCs w:val="4"/>
                  </w:rPr>
                </w:pPr>
                <w:r w:rsidRPr="002871B8">
                  <w:rPr>
                    <w:sz w:val="20"/>
                    <w:szCs w:val="20"/>
                  </w:rPr>
                  <w:t>ShipToAddress7</w:t>
                </w:r>
              </w:p>
            </w:tc>
          </w:sdtContent>
        </w:sdt>
        <w:tc>
          <w:tcPr>
            <w:tcW w:w="1629" w:type="pct"/>
            <w:gridSpan w:val="8"/>
          </w:tcPr>
          <w:p w:rsidRPr="00576520" w:rsidR="00570947" w:rsidP="00576520" w:rsidRDefault="00570947" w14:paraId="0C2490F1" w14:textId="77777777">
            <w:pPr>
              <w:pStyle w:val="NoSpacing"/>
              <w:jc w:val="right"/>
              <w:rPr>
                <w:sz w:val="20"/>
                <w:szCs w:val="20"/>
              </w:rPr>
            </w:pPr>
          </w:p>
        </w:tc>
      </w:tr>
      <w:tr w:rsidRPr="00245B0E" w:rsidR="00576520" w:rsidTr="00400AF8" w14:paraId="470E67E5" w14:textId="77777777">
        <w:trPr>
          <w:gridAfter w:val="2"/>
          <w:wAfter w:w="371" w:type="pct"/>
          <w:trHeight w:val="147"/>
        </w:trPr>
        <w:tc>
          <w:tcPr>
            <w:tcW w:w="1877" w:type="pct"/>
            <w:gridSpan w:val="4"/>
            <w:tcBorders>
              <w:bottom w:val="single" w:color="auto" w:sz="4" w:space="0"/>
            </w:tcBorders>
          </w:tcPr>
          <w:sdt>
            <w:sdtPr>
              <w:rPr>
                <w:sz w:val="20"/>
                <w:szCs w:val="20"/>
              </w:rPr>
              <w:alias w:val="#Nav: /Header/CustomerAddress8"/>
              <w:tag w:val="#Nav: TOMSalesQuoteCurrChange/50118"/>
              <w:id w:val="571465082"/>
              <w:placeholder>
                <w:docPart w:val="DD301D04C9F446A19DBC4250D79AE044"/>
              </w:placeholder>
              <w:dataBinding w:prefixMappings="xmlns:ns0='urn:microsoft-dynamics-nav/reports/TOMSalesQuoteCurrChange/50118/'" w:xpath="/ns0:NavWordReportXmlPart[1]/ns0:Header[1]/ns0:CustomerAddress8[1]" w:storeItemID="{4F2CD374-8A73-443D-B95A-ED1CDC109286}"/>
              <w:text/>
            </w:sdtPr>
            <w:sdtContent>
              <w:p w:rsidRPr="00135CE3" w:rsidR="00576520" w:rsidP="00576520" w:rsidRDefault="00576520" w14:paraId="58573D25" w14:textId="77777777">
                <w:pPr>
                  <w:pStyle w:val="NoSpacing"/>
                  <w:rPr>
                    <w:sz w:val="4"/>
                    <w:szCs w:val="4"/>
                  </w:rPr>
                </w:pPr>
                <w:r w:rsidRPr="002871B8">
                  <w:rPr>
                    <w:sz w:val="20"/>
                    <w:szCs w:val="20"/>
                  </w:rPr>
                  <w:t>CustomerAddress8</w:t>
                </w:r>
              </w:p>
            </w:sdtContent>
          </w:sdt>
        </w:tc>
        <w:sdt>
          <w:sdtPr>
            <w:rPr>
              <w:sz w:val="20"/>
              <w:szCs w:val="20"/>
            </w:rPr>
            <w:alias w:val="#Nav: /Header/ShipToAddress8"/>
            <w:tag w:val="#Nav: TOMSalesQuoteCurrChange/50118"/>
            <w:id w:val="-1954091463"/>
            <w:placeholder>
              <w:docPart w:val="C93FE681C7F04765B3EC81C260B7AE2A"/>
            </w:placeholder>
            <w:dataBinding w:prefixMappings="xmlns:ns0='urn:microsoft-dynamics-nav/reports/TOMSalesQuoteCurrChange/50118/'" w:xpath="/ns0:NavWordReportXmlPart[1]/ns0:Header[1]/ns0:ShipToAddress8[1]" w:storeItemID="{4F2CD374-8A73-443D-B95A-ED1CDC109286}"/>
            <w:text/>
          </w:sdtPr>
          <w:sdtContent>
            <w:tc>
              <w:tcPr>
                <w:tcW w:w="1123" w:type="pct"/>
                <w:gridSpan w:val="6"/>
                <w:tcBorders>
                  <w:bottom w:val="single" w:color="auto" w:sz="4" w:space="0"/>
                </w:tcBorders>
              </w:tcPr>
              <w:p w:rsidRPr="00135CE3" w:rsidR="00576520" w:rsidP="00576520" w:rsidRDefault="00576520" w14:paraId="25D194CD" w14:textId="77777777">
                <w:pPr>
                  <w:pStyle w:val="NoSpacing"/>
                  <w:rPr>
                    <w:sz w:val="4"/>
                    <w:szCs w:val="4"/>
                  </w:rPr>
                </w:pPr>
                <w:r w:rsidRPr="002871B8">
                  <w:rPr>
                    <w:sz w:val="20"/>
                    <w:szCs w:val="20"/>
                  </w:rPr>
                  <w:t>ShipToAddress8</w:t>
                </w:r>
              </w:p>
            </w:tc>
          </w:sdtContent>
        </w:sdt>
        <w:tc>
          <w:tcPr>
            <w:tcW w:w="1629" w:type="pct"/>
            <w:gridSpan w:val="8"/>
            <w:tcBorders>
              <w:bottom w:val="single" w:color="auto" w:sz="4" w:space="0"/>
            </w:tcBorders>
          </w:tcPr>
          <w:p w:rsidRPr="00245B0E" w:rsidR="00576520" w:rsidP="00576520" w:rsidRDefault="00576520" w14:paraId="74464693" w14:textId="77777777">
            <w:pPr>
              <w:pStyle w:val="NoSpacing"/>
              <w:jc w:val="right"/>
            </w:pPr>
          </w:p>
        </w:tc>
      </w:tr>
      <w:tr w:rsidRPr="00EC5F5F" w:rsidR="00ED00C9" w:rsidTr="00400AF8" w14:paraId="4D5CD59F" w14:textId="77777777">
        <w:tblPrEx>
          <w:tblCellMar>
            <w:right w:w="284" w:type="dxa"/>
          </w:tblCellMar>
        </w:tblPrEx>
        <w:trPr>
          <w:gridAfter w:val="1"/>
          <w:wAfter w:w="359" w:type="pct"/>
          <w:trHeight w:val="209"/>
        </w:trPr>
        <w:tc>
          <w:tcPr>
            <w:tcW w:w="1837" w:type="pct"/>
            <w:gridSpan w:val="3"/>
          </w:tcPr>
          <w:p w:rsidRPr="00EC5F5F" w:rsidR="00ED00C9" w:rsidP="00ED00C9" w:rsidRDefault="00ED00C9" w14:paraId="3E51A095" w14:textId="5B4A26AD">
            <w:pPr>
              <w:pStyle w:val="Heading1"/>
              <w:outlineLvl w:val="0"/>
              <w:rPr>
                <w:sz w:val="16"/>
              </w:rPr>
            </w:pPr>
            <w:r w:rsidRPr="00EC5F5F">
              <w:rPr>
                <w:sz w:val="16"/>
              </w:rPr>
              <w:t>Customer No.</w:t>
            </w:r>
          </w:p>
        </w:tc>
        <w:sdt>
          <w:sdtPr>
            <w:rPr>
              <w:sz w:val="16"/>
            </w:rPr>
            <w:alias w:val="#Nav: /Header/PaymentMethodDescription_Lbl"/>
            <w:tag w:val="#Nav: TOMSalesQuoteCurrChange/50118"/>
            <w:id w:val="1435860600"/>
            <w:placeholder>
              <w:docPart w:val="2A00A07E21194B40A41563B863554780"/>
            </w:placeholder>
            <w:dataBinding w:prefixMappings="xmlns:ns0='urn:microsoft-dynamics-nav/reports/TOMSalesQuoteCurrChange/50118/'" w:xpath="/ns0:NavWordReportXmlPart[1]/ns0:Header[1]/ns0:PaymentMethodDescription_Lbl[1]" w:storeItemID="{4F2CD374-8A73-443D-B95A-ED1CDC109286}"/>
            <w:text/>
          </w:sdtPr>
          <w:sdtContent>
            <w:tc>
              <w:tcPr>
                <w:tcW w:w="1741" w:type="pct"/>
                <w:gridSpan w:val="9"/>
              </w:tcPr>
              <w:p w:rsidRPr="00EC5F5F" w:rsidR="00ED00C9" w:rsidP="00ED00C9" w:rsidRDefault="00ED00C9" w14:paraId="5C8A4A85" w14:textId="11365A5F">
                <w:pPr>
                  <w:pStyle w:val="Heading1"/>
                  <w:outlineLvl w:val="0"/>
                  <w:rPr>
                    <w:sz w:val="16"/>
                  </w:rPr>
                </w:pPr>
                <w:proofErr w:type="spellStart"/>
                <w:r w:rsidRPr="00EC5F5F">
                  <w:rPr>
                    <w:sz w:val="16"/>
                  </w:rPr>
                  <w:t>PaymentMethodDescription_Lbl</w:t>
                </w:r>
                <w:proofErr w:type="spellEnd"/>
              </w:p>
            </w:tc>
          </w:sdtContent>
        </w:sdt>
        <w:tc>
          <w:tcPr>
            <w:tcW w:w="1062" w:type="pct"/>
            <w:gridSpan w:val="7"/>
            <w:tcMar>
              <w:right w:w="0" w:type="dxa"/>
            </w:tcMar>
          </w:tcPr>
          <w:p w:rsidRPr="00EC5F5F" w:rsidR="00ED00C9" w:rsidP="00467A15" w:rsidRDefault="00467A15" w14:paraId="4059BAB7" w14:textId="2E2C5F38">
            <w:pPr>
              <w:pStyle w:val="Heading1"/>
              <w:outlineLvl w:val="0"/>
              <w:rPr>
                <w:sz w:val="16"/>
              </w:rPr>
            </w:pPr>
            <w:r>
              <w:rPr>
                <w:sz w:val="16"/>
              </w:rPr>
              <w:t xml:space="preserve">       </w:t>
            </w:r>
            <w:r w:rsidR="00ED00C9">
              <w:rPr>
                <w:sz w:val="16"/>
              </w:rPr>
              <w:t>Customer Contact</w:t>
            </w:r>
          </w:p>
        </w:tc>
      </w:tr>
      <w:tr w:rsidRPr="00EC5F5F" w:rsidR="00ED00C9" w:rsidTr="00400AF8" w14:paraId="18CE7E3C" w14:textId="77777777">
        <w:tblPrEx>
          <w:tblCellMar>
            <w:right w:w="284" w:type="dxa"/>
          </w:tblCellMar>
        </w:tblPrEx>
        <w:trPr>
          <w:gridAfter w:val="1"/>
          <w:wAfter w:w="359" w:type="pct"/>
          <w:trHeight w:val="295"/>
        </w:trPr>
        <w:tc>
          <w:tcPr>
            <w:tcW w:w="1837" w:type="pct"/>
            <w:gridSpan w:val="3"/>
          </w:tcPr>
          <w:sdt>
            <w:sdtPr>
              <w:rPr>
                <w:sz w:val="16"/>
                <w:szCs w:val="16"/>
                <w:lang w:val="da-DK"/>
              </w:rPr>
              <w:alias w:val="#Nav: /Header/BilltoCustumerNo"/>
              <w:tag w:val="#Nav: TOMSalesQuoteCurrChange/50118"/>
              <w:id w:val="-1931189765"/>
              <w:placeholder>
                <w:docPart w:val="2A00A07E21194B40A41563B863554780"/>
              </w:placeholder>
              <w:dataBinding w:prefixMappings="xmlns:ns0='urn:microsoft-dynamics-nav/reports/TOMSalesQuoteCurrChange/50118/'" w:xpath="/ns0:NavWordReportXmlPart[1]/ns0:Header[1]/ns0:BilltoCustumerNo[1]" w:storeItemID="{4F2CD374-8A73-443D-B95A-ED1CDC109286}"/>
              <w:text/>
            </w:sdtPr>
            <w:sdtContent>
              <w:p w:rsidRPr="00EC5F5F" w:rsidR="00ED00C9" w:rsidP="00ED00C9" w:rsidRDefault="00ED00C9" w14:paraId="7D7C181D" w14:textId="454AB6F6">
                <w:pPr>
                  <w:spacing w:after="100"/>
                  <w:rPr>
                    <w:sz w:val="16"/>
                    <w:szCs w:val="16"/>
                  </w:rPr>
                </w:pPr>
                <w:r w:rsidRPr="00EC5F5F">
                  <w:rPr>
                    <w:sz w:val="16"/>
                    <w:szCs w:val="16"/>
                    <w:lang w:val="da-DK"/>
                  </w:rPr>
                  <w:t>BilltoCustumerNo</w:t>
                </w:r>
              </w:p>
            </w:sdtContent>
          </w:sdt>
        </w:tc>
        <w:tc>
          <w:tcPr>
            <w:tcW w:w="1741" w:type="pct"/>
            <w:gridSpan w:val="9"/>
          </w:tcPr>
          <w:p w:rsidRPr="00EC5F5F" w:rsidR="00ED00C9" w:rsidP="00467A15" w:rsidRDefault="00000000" w14:paraId="1CB60B32" w14:textId="2E01B97A">
            <w:pPr>
              <w:tabs>
                <w:tab w:val="right" w:pos="3815"/>
              </w:tabs>
              <w:spacing w:after="100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#Nav: /Header/PaymentTermsDescription"/>
                <w:tag w:val="#Nav: TOMSalesQuoteCurrChange/50118"/>
                <w:id w:val="-352657912"/>
                <w:placeholder>
                  <w:docPart w:val="7A2E0FD4569E4027951202E16292D179"/>
                </w:placeholder>
                <w:dataBinding w:prefixMappings="xmlns:ns0='urn:microsoft-dynamics-nav/reports/TOMSalesQuoteCurrChange/50118/'" w:xpath="/ns0:NavWordReportXmlPart[1]/ns0:Header[1]/ns0:PaymentTermsDescription[1]" w:storeItemID="{4F2CD374-8A73-443D-B95A-ED1CDC109286}"/>
                <w:text/>
              </w:sdtPr>
              <w:sdtContent>
                <w:r w:rsidRPr="00EC5F5F" w:rsidR="00ED00C9">
                  <w:rPr>
                    <w:sz w:val="16"/>
                    <w:szCs w:val="16"/>
                    <w:lang w:val="da-DK"/>
                  </w:rPr>
                  <w:t>PaymentTermsDescription</w:t>
                </w:r>
              </w:sdtContent>
            </w:sdt>
            <w:r w:rsidR="00467A15">
              <w:rPr>
                <w:sz w:val="16"/>
                <w:szCs w:val="16"/>
              </w:rPr>
              <w:tab/>
              <w:t xml:space="preserve">              </w:t>
            </w:r>
          </w:p>
        </w:tc>
        <w:tc>
          <w:tcPr>
            <w:tcW w:w="1062" w:type="pct"/>
            <w:gridSpan w:val="7"/>
            <w:tcMar>
              <w:right w:w="0" w:type="dxa"/>
            </w:tcMar>
          </w:tcPr>
          <w:p w:rsidRPr="00EC5F5F" w:rsidR="00ED00C9" w:rsidP="00467A15" w:rsidRDefault="00467A15" w14:paraId="0ED83DFB" w14:textId="395C769F">
            <w:pPr>
              <w:tabs>
                <w:tab w:val="left" w:pos="360"/>
              </w:tabs>
              <w:spacing w:after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</w:t>
            </w:r>
            <w:sdt>
              <w:sdtPr>
                <w:rPr>
                  <w:sz w:val="16"/>
                  <w:szCs w:val="16"/>
                </w:rPr>
                <w:alias w:val="#Nav: /Header/Sell_to_Contact"/>
                <w:tag w:val="#Nav: TOMSalesQuoteCurrChange/50118"/>
                <w:id w:val="870496749"/>
                <w:placeholder>
                  <w:docPart w:val="DefaultPlaceholder_-1854013440"/>
                </w:placeholder>
                <w:dataBinding w:prefixMappings="xmlns:ns0='urn:microsoft-dynamics-nav/reports/TOMSalesQuoteCurrChange/50118/'" w:xpath="/ns0:NavWordReportXmlPart[1]/ns0:Header[1]/ns0:Sell_to_Contact[1]" w:storeItemID="{4F2CD374-8A73-443D-B95A-ED1CDC109286}"/>
                <w:text/>
              </w:sdtPr>
              <w:sdtContent>
                <w:proofErr w:type="spellStart"/>
                <w:r>
                  <w:rPr>
                    <w:sz w:val="16"/>
                    <w:szCs w:val="16"/>
                  </w:rPr>
                  <w:t>Sell_to_Contact</w:t>
                </w:r>
                <w:proofErr w:type="spellEnd"/>
              </w:sdtContent>
            </w:sdt>
            <w:r>
              <w:rPr>
                <w:sz w:val="16"/>
                <w:szCs w:val="16"/>
              </w:rPr>
              <w:tab/>
            </w:r>
          </w:p>
        </w:tc>
      </w:tr>
      <w:tr w:rsidRPr="00EC5F5F" w:rsidR="00ED00C9" w:rsidTr="00400AF8" w14:paraId="373AF6D8" w14:textId="77777777">
        <w:tblPrEx>
          <w:tblCellMar>
            <w:right w:w="284" w:type="dxa"/>
          </w:tblCellMar>
        </w:tblPrEx>
        <w:trPr>
          <w:gridAfter w:val="1"/>
          <w:wAfter w:w="359" w:type="pct"/>
          <w:trHeight w:val="209"/>
        </w:trPr>
        <w:sdt>
          <w:sdtPr>
            <w:rPr>
              <w:sz w:val="16"/>
            </w:rPr>
            <w:alias w:val="#Nav: /Header/ShipmentMethodDescription_Lbl"/>
            <w:tag w:val="#Nav: TOMSalesQuoteCurrChange/50118"/>
            <w:id w:val="1352765933"/>
            <w:placeholder>
              <w:docPart w:val="947D93406BCB4ADAB71E60BDE02EC44B"/>
            </w:placeholder>
            <w:dataBinding w:prefixMappings="xmlns:ns0='urn:microsoft-dynamics-nav/reports/TOMSalesQuoteCurrChange/50118/'" w:xpath="/ns0:NavWordReportXmlPart[1]/ns0:Header[1]/ns0:ShipmentMethodDescription_Lbl[1]" w:storeItemID="{4F2CD374-8A73-443D-B95A-ED1CDC109286}"/>
            <w:text/>
          </w:sdtPr>
          <w:sdtContent>
            <w:tc>
              <w:tcPr>
                <w:tcW w:w="1837" w:type="pct"/>
                <w:gridSpan w:val="3"/>
              </w:tcPr>
              <w:p w:rsidRPr="00EC5F5F" w:rsidR="00ED00C9" w:rsidP="00ED00C9" w:rsidRDefault="00ED00C9" w14:paraId="3E752EC0" w14:textId="4E2F3CC6">
                <w:pPr>
                  <w:pStyle w:val="Heading1"/>
                  <w:outlineLvl w:val="0"/>
                  <w:rPr>
                    <w:sz w:val="16"/>
                  </w:rPr>
                </w:pPr>
                <w:proofErr w:type="spellStart"/>
                <w:r w:rsidRPr="00EC5F5F">
                  <w:rPr>
                    <w:sz w:val="16"/>
                  </w:rPr>
                  <w:t>ShipmentMethodDescription_Lbl</w:t>
                </w:r>
                <w:proofErr w:type="spellEnd"/>
              </w:p>
            </w:tc>
          </w:sdtContent>
        </w:sdt>
        <w:tc>
          <w:tcPr>
            <w:tcW w:w="1741" w:type="pct"/>
            <w:gridSpan w:val="9"/>
          </w:tcPr>
          <w:p w:rsidRPr="00EC5F5F" w:rsidR="00ED00C9" w:rsidP="00ED00C9" w:rsidRDefault="00ED00C9" w14:paraId="308F416F" w14:textId="1B06762D">
            <w:pPr>
              <w:pStyle w:val="Heading1"/>
              <w:outlineLvl w:val="0"/>
              <w:rPr>
                <w:sz w:val="16"/>
              </w:rPr>
            </w:pPr>
          </w:p>
        </w:tc>
        <w:tc>
          <w:tcPr>
            <w:tcW w:w="1062" w:type="pct"/>
            <w:gridSpan w:val="7"/>
            <w:tcMar>
              <w:right w:w="0" w:type="dxa"/>
            </w:tcMar>
          </w:tcPr>
          <w:p w:rsidRPr="00EC5F5F" w:rsidR="00ED00C9" w:rsidP="00ED00C9" w:rsidRDefault="00ED00C9" w14:paraId="02CE1652" w14:textId="600730AA">
            <w:pPr>
              <w:pStyle w:val="Heading1"/>
              <w:jc w:val="right"/>
              <w:outlineLvl w:val="0"/>
              <w:rPr>
                <w:sz w:val="16"/>
              </w:rPr>
            </w:pPr>
          </w:p>
        </w:tc>
      </w:tr>
      <w:tr w:rsidRPr="00EC5F5F" w:rsidR="00ED00C9" w:rsidTr="00400AF8" w14:paraId="147606C0" w14:textId="77777777">
        <w:tblPrEx>
          <w:tblCellMar>
            <w:right w:w="284" w:type="dxa"/>
          </w:tblCellMar>
        </w:tblPrEx>
        <w:trPr>
          <w:gridAfter w:val="1"/>
          <w:wAfter w:w="359" w:type="pct"/>
          <w:trHeight w:val="270"/>
        </w:trPr>
        <w:sdt>
          <w:sdtPr>
            <w:rPr>
              <w:sz w:val="16"/>
              <w:szCs w:val="16"/>
            </w:rPr>
            <w:alias w:val="#Nav: /Header/ShipmentMethodDescription"/>
            <w:tag w:val="#Nav: TOMSalesQuoteCurrChange/50118"/>
            <w:id w:val="1167674281"/>
            <w:placeholder>
              <w:docPart w:val="2018D8626B4E40DAAA4E77E7709FD01A"/>
            </w:placeholder>
            <w:dataBinding w:prefixMappings="xmlns:ns0='urn:microsoft-dynamics-nav/reports/TOMSalesQuoteCurrChange/50118/'" w:xpath="/ns0:NavWordReportXmlPart[1]/ns0:Header[1]/ns0:ShipmentMethodDescription[1]" w:storeItemID="{4F2CD374-8A73-443D-B95A-ED1CDC109286}"/>
            <w:text/>
          </w:sdtPr>
          <w:sdtContent>
            <w:tc>
              <w:tcPr>
                <w:tcW w:w="1837" w:type="pct"/>
                <w:gridSpan w:val="3"/>
                <w:tcBorders>
                  <w:bottom w:val="single" w:color="auto" w:sz="4" w:space="0"/>
                </w:tcBorders>
              </w:tcPr>
              <w:p w:rsidRPr="00EC5F5F" w:rsidR="00ED00C9" w:rsidP="00ED00C9" w:rsidRDefault="00ED00C9" w14:paraId="6C1C9901" w14:textId="2BF2867F">
                <w:pPr>
                  <w:spacing w:after="0"/>
                  <w:rPr>
                    <w:sz w:val="16"/>
                    <w:szCs w:val="16"/>
                  </w:rPr>
                </w:pPr>
                <w:proofErr w:type="spellStart"/>
                <w:r w:rsidRPr="00EC5F5F">
                  <w:rPr>
                    <w:sz w:val="16"/>
                    <w:szCs w:val="16"/>
                  </w:rPr>
                  <w:t>ShipmentMethodDescription</w:t>
                </w:r>
                <w:proofErr w:type="spellEnd"/>
              </w:p>
            </w:tc>
          </w:sdtContent>
        </w:sdt>
        <w:tc>
          <w:tcPr>
            <w:tcW w:w="1741" w:type="pct"/>
            <w:gridSpan w:val="9"/>
            <w:tcBorders>
              <w:bottom w:val="single" w:color="auto" w:sz="4" w:space="0"/>
            </w:tcBorders>
          </w:tcPr>
          <w:p w:rsidRPr="00EC5F5F" w:rsidR="00ED00C9" w:rsidP="00ED00C9" w:rsidRDefault="00ED00C9" w14:paraId="2026B8B8" w14:textId="456E266C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62" w:type="pct"/>
            <w:gridSpan w:val="7"/>
            <w:tcBorders>
              <w:bottom w:val="single" w:color="auto" w:sz="4" w:space="0"/>
            </w:tcBorders>
            <w:tcMar>
              <w:right w:w="0" w:type="dxa"/>
            </w:tcMar>
          </w:tcPr>
          <w:p w:rsidRPr="00EC5F5F" w:rsidR="00ED00C9" w:rsidP="00ED00C9" w:rsidRDefault="00ED00C9" w14:paraId="08894057" w14:textId="6102922A">
            <w:pPr>
              <w:spacing w:after="0"/>
              <w:jc w:val="right"/>
              <w:rPr>
                <w:sz w:val="16"/>
                <w:szCs w:val="16"/>
              </w:rPr>
            </w:pPr>
          </w:p>
        </w:tc>
      </w:tr>
      <w:tr w:rsidRPr="000A4D8F" w:rsidR="000A4D8F" w:rsidTr="003F0EF3" w14:paraId="6962D186" w14:textId="77777777">
        <w:tblPrEx>
          <w:tblCellMar>
            <w:right w:w="113" w:type="dxa"/>
          </w:tblCellMar>
        </w:tblPrEx>
        <w:trPr>
          <w:gridAfter w:val="2"/>
          <w:wAfter w:w="371" w:type="pct"/>
          <w:cantSplit/>
          <w:trHeight w:val="440"/>
          <w:tblHeader/>
        </w:trPr>
        <w:sdt>
          <w:sdtPr>
            <w:rPr>
              <w:color w:val="FFFFFF" w:themeColor="background1"/>
              <w:highlight w:val="red"/>
            </w:rPr>
            <w:alias w:val="#Nav: /Header/Line/ItemNo_Line_Lbl"/>
            <w:tag w:val="#Nav: TOMSalesQuoteCurrChange/50118"/>
            <w:id w:val="771446451"/>
            <w:placeholder>
              <w:docPart w:val="28910462ADD04110A0381C361683D142"/>
            </w:placeholder>
            <w:dataBinding w:prefixMappings="xmlns:ns0='urn:microsoft-dynamics-nav/reports/TOMSalesQuoteCurrChange/50118/'" w:xpath="/ns0:NavWordReportXmlPart[1]/ns0:Header[1]/ns0:Line[1]/ns0:ItemNo_Line_Lbl[1]" w:storeItemID="{4F2CD374-8A73-443D-B95A-ED1CDC109286}"/>
            <w:text/>
          </w:sdtPr>
          <w:sdtContent>
            <w:tc>
              <w:tcPr>
                <w:tcW w:w="711" w:type="pct"/>
                <w:shd w:val="clear" w:color="auto" w:fill="FF0000"/>
                <w:vAlign w:val="bottom"/>
              </w:tcPr>
              <w:p w:rsidRPr="000A4D8F" w:rsidR="00ED00C9" w:rsidP="00ED00C9" w:rsidRDefault="00ED00C9" w14:paraId="1CBBC046" w14:textId="77777777">
                <w:pPr>
                  <w:pStyle w:val="Heading1"/>
                  <w:spacing w:line="300" w:lineRule="exact"/>
                  <w:outlineLvl w:val="0"/>
                  <w:rPr>
                    <w:color w:val="FFFFFF" w:themeColor="background1"/>
                    <w:highlight w:val="red"/>
                  </w:rPr>
                </w:pPr>
                <w:proofErr w:type="spellStart"/>
                <w:r w:rsidRPr="000A4D8F">
                  <w:rPr>
                    <w:color w:val="FFFFFF" w:themeColor="background1"/>
                    <w:highlight w:val="red"/>
                  </w:rPr>
                  <w:t>ItemNo_Line_Lbl</w:t>
                </w:r>
                <w:proofErr w:type="spellEnd"/>
              </w:p>
            </w:tc>
          </w:sdtContent>
        </w:sdt>
        <w:sdt>
          <w:sdtPr>
            <w:rPr>
              <w:color w:val="FFFFFF" w:themeColor="background1"/>
              <w:highlight w:val="red"/>
            </w:rPr>
            <w:alias w:val="#Nav: /Header/Line/Description_Line_Lbl"/>
            <w:tag w:val="#Nav: TOMSalesQuoteCurrChange/50118"/>
            <w:id w:val="1545399846"/>
            <w:placeholder>
              <w:docPart w:val="28910462ADD04110A0381C361683D142"/>
            </w:placeholder>
            <w:dataBinding w:prefixMappings="xmlns:ns0='urn:microsoft-dynamics-nav/reports/TOMSalesQuoteCurrChange/50118/'" w:xpath="/ns0:NavWordReportXmlPart[1]/ns0:Header[1]/ns0:Line[1]/ns0:Description_Line_Lbl[1]" w:storeItemID="{4F2CD374-8A73-443D-B95A-ED1CDC109286}"/>
            <w:text/>
          </w:sdtPr>
          <w:sdtContent>
            <w:tc>
              <w:tcPr>
                <w:tcW w:w="1354" w:type="pct"/>
                <w:gridSpan w:val="5"/>
                <w:shd w:val="clear" w:color="auto" w:fill="FF0000"/>
                <w:vAlign w:val="bottom"/>
              </w:tcPr>
              <w:p w:rsidRPr="000A4D8F" w:rsidR="00ED00C9" w:rsidP="00ED00C9" w:rsidRDefault="00ED00C9" w14:paraId="69CBF22D" w14:textId="77777777">
                <w:pPr>
                  <w:pStyle w:val="Heading1"/>
                  <w:spacing w:line="300" w:lineRule="exact"/>
                  <w:outlineLvl w:val="0"/>
                  <w:rPr>
                    <w:color w:val="FFFFFF" w:themeColor="background1"/>
                    <w:highlight w:val="red"/>
                  </w:rPr>
                </w:pPr>
                <w:proofErr w:type="spellStart"/>
                <w:r w:rsidRPr="000A4D8F">
                  <w:rPr>
                    <w:color w:val="FFFFFF" w:themeColor="background1"/>
                    <w:highlight w:val="red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color w:val="FFFFFF" w:themeColor="background1"/>
              <w:highlight w:val="red"/>
            </w:rPr>
            <w:alias w:val="#Nav: /Header/Line/Quantity_Line_Lbl"/>
            <w:tag w:val="#Nav: TOMSalesQuoteCurrChange/50118"/>
            <w:id w:val="616415257"/>
            <w:placeholder>
              <w:docPart w:val="28910462ADD04110A0381C361683D142"/>
            </w:placeholder>
            <w:dataBinding w:prefixMappings="xmlns:ns0='urn:microsoft-dynamics-nav/reports/TOMSalesQuoteCurrChange/50118/'" w:xpath="/ns0:NavWordReportXmlPart[1]/ns0:Header[1]/ns0:Line[1]/ns0:Quantity_Line_Lbl[1]" w:storeItemID="{4F2CD374-8A73-443D-B95A-ED1CDC109286}"/>
            <w:text/>
          </w:sdtPr>
          <w:sdtContent>
            <w:tc>
              <w:tcPr>
                <w:tcW w:w="765" w:type="pct"/>
                <w:gridSpan w:val="3"/>
                <w:shd w:val="clear" w:color="auto" w:fill="FF0000"/>
                <w:vAlign w:val="bottom"/>
              </w:tcPr>
              <w:p w:rsidRPr="000A4D8F" w:rsidR="00ED00C9" w:rsidP="00BA6D75" w:rsidRDefault="00ED00C9" w14:paraId="5016A3C1" w14:textId="77777777">
                <w:pPr>
                  <w:pStyle w:val="Heading1"/>
                  <w:spacing w:line="300" w:lineRule="exact"/>
                  <w:jc w:val="center"/>
                  <w:outlineLvl w:val="0"/>
                  <w:rPr>
                    <w:color w:val="FFFFFF" w:themeColor="background1"/>
                    <w:highlight w:val="red"/>
                  </w:rPr>
                </w:pPr>
                <w:proofErr w:type="spellStart"/>
                <w:r w:rsidRPr="000A4D8F">
                  <w:rPr>
                    <w:color w:val="FFFFFF" w:themeColor="background1"/>
                    <w:highlight w:val="red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color w:val="FFFFFF" w:themeColor="background1"/>
              <w:highlight w:val="red"/>
            </w:rPr>
            <w:alias w:val="#Nav: /Header/Line/Unit_Lbl"/>
            <w:tag w:val="#Nav: TOMSalesQuoteCurrChange/50118"/>
            <w:id w:val="-1607113691"/>
            <w:placeholder>
              <w:docPart w:val="253213D11AD04F839C16EA7351449BF9"/>
            </w:placeholder>
            <w:dataBinding w:prefixMappings="xmlns:ns0='urn:microsoft-dynamics-nav/reports/TOMSalesQuoteCurrChange/50118/'" w:xpath="/ns0:NavWordReportXmlPart[1]/ns0:Header[1]/ns0:Line[1]/ns0:Unit_Lbl[1]" w:storeItemID="{4F2CD374-8A73-443D-B95A-ED1CDC109286}"/>
            <w:text/>
          </w:sdtPr>
          <w:sdtContent>
            <w:tc>
              <w:tcPr>
                <w:tcW w:w="382" w:type="pct"/>
                <w:gridSpan w:val="2"/>
                <w:shd w:val="clear" w:color="auto" w:fill="FF0000"/>
                <w:vAlign w:val="bottom"/>
              </w:tcPr>
              <w:p w:rsidRPr="000A4D8F" w:rsidR="00ED00C9" w:rsidP="004564A3" w:rsidRDefault="00ED00C9" w14:paraId="0F95032D" w14:textId="77777777">
                <w:pPr>
                  <w:pStyle w:val="Heading1"/>
                  <w:spacing w:line="300" w:lineRule="exact"/>
                  <w:outlineLvl w:val="0"/>
                  <w:rPr>
                    <w:color w:val="FFFFFF" w:themeColor="background1"/>
                    <w:highlight w:val="red"/>
                  </w:rPr>
                </w:pPr>
                <w:proofErr w:type="spellStart"/>
                <w:r w:rsidRPr="000A4D8F">
                  <w:rPr>
                    <w:color w:val="FFFFFF" w:themeColor="background1"/>
                    <w:highlight w:val="red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color w:val="FFFFFF" w:themeColor="background1"/>
              <w:highlight w:val="red"/>
            </w:rPr>
            <w:alias w:val="#Nav: /Header/Line/UnitPrice_Lbl2"/>
            <w:tag w:val="#Nav: TOMSalesQuoteCurrChange/50118"/>
            <w:id w:val="1156182493"/>
            <w:placeholder>
              <w:docPart w:val="253213D11AD04F839C16EA7351449BF9"/>
            </w:placeholder>
            <w:dataBinding w:prefixMappings="xmlns:ns0='urn:microsoft-dynamics-nav/reports/TOMSalesQuoteCurrChange/50118/'" w:xpath="/ns0:NavWordReportXmlPart[1]/ns0:Header[1]/ns0:Line[1]/ns0:UnitPrice_Lbl2[1]" w:storeItemID="{4F2CD374-8A73-443D-B95A-ED1CDC109286}"/>
            <w:text/>
          </w:sdtPr>
          <w:sdtContent>
            <w:tc>
              <w:tcPr>
                <w:tcW w:w="661" w:type="pct"/>
                <w:gridSpan w:val="3"/>
                <w:shd w:val="clear" w:color="auto" w:fill="FF0000"/>
                <w:vAlign w:val="bottom"/>
              </w:tcPr>
              <w:p w:rsidRPr="000A4D8F" w:rsidR="00ED00C9" w:rsidP="00ED00C9" w:rsidRDefault="00ED00C9" w14:paraId="62A78394" w14:textId="77777777">
                <w:pPr>
                  <w:pStyle w:val="Heading1"/>
                  <w:spacing w:line="300" w:lineRule="exact"/>
                  <w:jc w:val="right"/>
                  <w:outlineLvl w:val="0"/>
                  <w:rPr>
                    <w:color w:val="FFFFFF" w:themeColor="background1"/>
                    <w:highlight w:val="red"/>
                  </w:rPr>
                </w:pPr>
                <w:r w:rsidRPr="000A4D8F">
                  <w:rPr>
                    <w:color w:val="FFFFFF" w:themeColor="background1"/>
                    <w:highlight w:val="red"/>
                  </w:rPr>
                  <w:t>UnitPrice_Lbl2</w:t>
                </w:r>
              </w:p>
            </w:tc>
          </w:sdtContent>
        </w:sdt>
        <w:tc>
          <w:tcPr>
            <w:tcW w:w="57" w:type="pct"/>
            <w:gridSpan w:val="2"/>
            <w:shd w:val="clear" w:color="auto" w:fill="FF0000"/>
            <w:vAlign w:val="bottom"/>
          </w:tcPr>
          <w:p w:rsidRPr="000A4D8F" w:rsidR="00ED00C9" w:rsidP="00ED00C9" w:rsidRDefault="00ED00C9" w14:paraId="4F6FA160" w14:textId="77777777">
            <w:pPr>
              <w:pStyle w:val="Heading1"/>
              <w:spacing w:line="300" w:lineRule="exact"/>
              <w:outlineLvl w:val="0"/>
              <w:rPr>
                <w:color w:val="FFFFFF" w:themeColor="background1"/>
                <w:highlight w:val="red"/>
              </w:rPr>
            </w:pPr>
          </w:p>
        </w:tc>
        <w:tc>
          <w:tcPr>
            <w:tcW w:w="698" w:type="pct"/>
            <w:gridSpan w:val="2"/>
            <w:shd w:val="clear" w:color="auto" w:fill="FF0000"/>
            <w:tcMar>
              <w:right w:w="0" w:type="dxa"/>
            </w:tcMar>
            <w:vAlign w:val="bottom"/>
          </w:tcPr>
          <w:p w:rsidRPr="000A4D8F" w:rsidR="00ED00C9" w:rsidP="0092582F" w:rsidRDefault="00ED00C9" w14:paraId="088ECD33" w14:textId="2076E3AC">
            <w:pPr>
              <w:pStyle w:val="Heading1"/>
              <w:spacing w:line="300" w:lineRule="exact"/>
              <w:jc w:val="right"/>
              <w:outlineLvl w:val="0"/>
              <w:rPr>
                <w:color w:val="FFFFFF" w:themeColor="background1"/>
              </w:rPr>
            </w:pPr>
            <w:r w:rsidRPr="000A4D8F">
              <w:rPr>
                <w:color w:val="FFFFFF" w:themeColor="background1"/>
                <w:highlight w:val="red"/>
              </w:rPr>
              <w:t>Extended Price</w:t>
            </w:r>
          </w:p>
        </w:tc>
      </w:tr>
      <w:tr w:rsidRPr="00135CE3" w:rsidR="00ED00C9" w:rsidTr="00400AF8" w14:paraId="3C062BD2" w14:textId="77777777">
        <w:tblPrEx>
          <w:tblCellMar>
            <w:right w:w="113" w:type="dxa"/>
          </w:tblCellMar>
        </w:tblPrEx>
        <w:trPr>
          <w:cantSplit/>
          <w:trHeight w:val="186"/>
        </w:trPr>
        <w:tc>
          <w:tcPr>
            <w:tcW w:w="711" w:type="pct"/>
          </w:tcPr>
          <w:p w:rsidRPr="00135CE3" w:rsidR="00ED00C9" w:rsidP="00ED00C9" w:rsidRDefault="00ED00C9" w14:paraId="0F0D0422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431" w:type="pct"/>
            <w:gridSpan w:val="6"/>
          </w:tcPr>
          <w:p w:rsidRPr="00135CE3" w:rsidR="00ED00C9" w:rsidP="00ED00C9" w:rsidRDefault="00ED00C9" w14:paraId="016448E6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688" w:type="pct"/>
            <w:gridSpan w:val="2"/>
          </w:tcPr>
          <w:p w:rsidRPr="00135CE3" w:rsidR="00ED00C9" w:rsidP="00ED00C9" w:rsidRDefault="00ED00C9" w14:paraId="7F4D4A09" w14:textId="77777777">
            <w:pPr>
              <w:pStyle w:val="NoSpacing"/>
              <w:jc w:val="right"/>
              <w:rPr>
                <w:sz w:val="10"/>
                <w:szCs w:val="10"/>
              </w:rPr>
            </w:pPr>
          </w:p>
        </w:tc>
        <w:tc>
          <w:tcPr>
            <w:tcW w:w="382" w:type="pct"/>
            <w:gridSpan w:val="2"/>
          </w:tcPr>
          <w:p w:rsidRPr="00135CE3" w:rsidR="00ED00C9" w:rsidP="00ED00C9" w:rsidRDefault="00ED00C9" w14:paraId="531E3B19" w14:textId="77777777">
            <w:pPr>
              <w:pStyle w:val="NoSpacing"/>
              <w:jc w:val="center"/>
              <w:rPr>
                <w:sz w:val="10"/>
                <w:szCs w:val="10"/>
              </w:rPr>
            </w:pPr>
          </w:p>
        </w:tc>
        <w:tc>
          <w:tcPr>
            <w:tcW w:w="661" w:type="pct"/>
            <w:gridSpan w:val="3"/>
          </w:tcPr>
          <w:p w:rsidRPr="00135CE3" w:rsidR="00ED00C9" w:rsidP="00ED00C9" w:rsidRDefault="00ED00C9" w14:paraId="49CE0ED0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57" w:type="pct"/>
            <w:gridSpan w:val="2"/>
          </w:tcPr>
          <w:p w:rsidRPr="00135CE3" w:rsidR="00ED00C9" w:rsidP="00ED00C9" w:rsidRDefault="00ED00C9" w14:paraId="011B2E83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414" w:type="pct"/>
          </w:tcPr>
          <w:p w:rsidRPr="00135CE3" w:rsidR="00ED00C9" w:rsidP="00ED00C9" w:rsidRDefault="00ED00C9" w14:paraId="0AD40F1E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655" w:type="pct"/>
            <w:gridSpan w:val="3"/>
            <w:tcMar>
              <w:right w:w="0" w:type="dxa"/>
            </w:tcMar>
          </w:tcPr>
          <w:p w:rsidRPr="00135CE3" w:rsidR="00ED00C9" w:rsidP="00ED00C9" w:rsidRDefault="00ED00C9" w14:paraId="045495DF" w14:textId="77777777">
            <w:pPr>
              <w:pStyle w:val="NoSpacing"/>
              <w:rPr>
                <w:sz w:val="10"/>
                <w:szCs w:val="10"/>
              </w:rPr>
            </w:pPr>
          </w:p>
        </w:tc>
      </w:tr>
      <w:sdt>
        <w:sdtPr>
          <w:rPr>
            <w:sz w:val="20"/>
            <w:szCs w:val="20"/>
          </w:rPr>
          <w:alias w:val="#Nav: /Header/Line"/>
          <w:tag w:val="#Nav: TOMSalesQuoteCurrChange/50118"/>
          <w:id w:val="1327254768"/>
          <w15:dataBinding w:prefixMappings="xmlns:ns0='urn:microsoft-dynamics-nav/reports/TOMSalesQuoteCurrChange/50118/'" w:xpath="/ns0:NavWordReportXmlPart[1]/ns0:Header[1]/ns0:Line" w:storeItemID="{4F2CD374-8A73-443D-B95A-ED1CDC109286}"/>
          <w15:repeatingSection/>
        </w:sdtPr>
        <w:sdtContent>
          <w:sdt>
            <w:sdtPr>
              <w:rPr>
                <w:sz w:val="20"/>
                <w:szCs w:val="20"/>
              </w:rPr>
              <w:id w:val="872800820"/>
              <w:placeholder>
                <w:docPart w:val="F120857E532549D5806C7BC32A263C79"/>
              </w:placeholder>
              <w15:repeatingSectionItem/>
            </w:sdtPr>
            <w:sdtContent>
              <w:tr w:rsidRPr="001D77CF" w:rsidR="00ED00C9" w:rsidTr="00400AF8" w14:paraId="7038E7D8" w14:textId="77777777">
                <w:tblPrEx>
                  <w:tblCellMar>
                    <w:right w:w="113" w:type="dxa"/>
                  </w:tblCellMar>
                </w:tblPrEx>
                <w:trPr>
                  <w:gridAfter w:val="2"/>
                  <w:wAfter w:w="371" w:type="pct"/>
                  <w:cantSplit/>
                  <w:trHeight w:val="233"/>
                </w:trPr>
                <w:sdt>
                  <w:sdtPr>
                    <w:rPr>
                      <w:sz w:val="20"/>
                      <w:szCs w:val="20"/>
                    </w:rPr>
                    <w:alias w:val="#Nav: /Header/Line/ItemNo_Line"/>
                    <w:tag w:val="#Nav: TOMSalesQuoteCurrChange/50118"/>
                    <w:id w:val="-1032108260"/>
                    <w:placeholder>
                      <w:docPart w:val="A8DAD26EEEBA425292ABAC80D7081B38"/>
                    </w:placeholder>
                    <w:dataBinding w:prefixMappings="xmlns:ns0='urn:microsoft-dynamics-nav/reports/TOMSalesQuoteCurrChange/50118/'" w:xpath="/ns0:NavWordReportXmlPart[1]/ns0:Header[1]/ns0:Line[1]/ns0:ItemNo_Line[1]" w:storeItemID="{4F2CD374-8A73-443D-B95A-ED1CDC109286}"/>
                    <w:text/>
                  </w:sdtPr>
                  <w:sdtContent>
                    <w:tc>
                      <w:tcPr>
                        <w:tcW w:w="711" w:type="pct"/>
                        <w:tcBorders>
                          <w:bottom w:val="single" w:color="auto" w:sz="4" w:space="0"/>
                        </w:tcBorders>
                      </w:tcPr>
                      <w:p w:rsidRPr="001D77CF" w:rsidR="00ED00C9" w:rsidP="006C69B8" w:rsidRDefault="00ED00C9" w14:paraId="53CBE207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77CF">
                          <w:rPr>
                            <w:sz w:val="20"/>
                            <w:szCs w:val="20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Description_Line"/>
                    <w:tag w:val="#Nav: TOMSalesQuoteCurrChange/50118"/>
                    <w:id w:val="-1420935410"/>
                    <w:placeholder>
                      <w:docPart w:val="F13E59699B0D48D28964EA579A9A1F74"/>
                    </w:placeholder>
                    <w:dataBinding w:prefixMappings="xmlns:ns0='urn:microsoft-dynamics-nav/reports/TOMSalesQuoteCurrChange/50118/'" w:xpath="/ns0:NavWordReportXmlPart[1]/ns0:Header[1]/ns0:Line[1]/ns0:Description_Line[1]" w:storeItemID="{4F2CD374-8A73-443D-B95A-ED1CDC109286}"/>
                    <w:text/>
                  </w:sdtPr>
                  <w:sdtContent>
                    <w:tc>
                      <w:tcPr>
                        <w:tcW w:w="1431" w:type="pct"/>
                        <w:gridSpan w:val="6"/>
                        <w:tcBorders>
                          <w:bottom w:val="single" w:color="auto" w:sz="4" w:space="0"/>
                        </w:tcBorders>
                      </w:tcPr>
                      <w:p w:rsidRPr="001D77CF" w:rsidR="00ED00C9" w:rsidP="006C69B8" w:rsidRDefault="00ED00C9" w14:paraId="4FAB1AAE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77CF">
                          <w:rPr>
                            <w:sz w:val="20"/>
                            <w:szCs w:val="20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688" w:type="pct"/>
                    <w:gridSpan w:val="2"/>
                    <w:tcBorders>
                      <w:bottom w:val="single" w:color="auto" w:sz="4" w:space="0"/>
                    </w:tcBorders>
                  </w:tcPr>
                  <w:p w:rsidRPr="001D77CF" w:rsidR="00ED00C9" w:rsidP="006C69B8" w:rsidRDefault="00000000" w14:paraId="722B73E1" w14:textId="77777777">
                    <w:pPr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rPr>
                          <w:sz w:val="20"/>
                          <w:szCs w:val="20"/>
                        </w:rPr>
                        <w:alias w:val="#Nav: /Header/Line/Quantity_Line"/>
                        <w:tag w:val="#Nav: TOMSalesQuoteCurrChange/50118"/>
                        <w:id w:val="382909601"/>
                        <w:placeholder>
                          <w:docPart w:val="FB6584C40AFC4E51A4016721BE5BF1CB"/>
                        </w:placeholder>
                        <w:dataBinding w:prefixMappings="xmlns:ns0='urn:microsoft-dynamics-nav/reports/TOMSalesQuoteCurrChange/50118/'" w:xpath="/ns0:NavWordReportXmlPart[1]/ns0:Header[1]/ns0:Line[1]/ns0:Quantity_Line[1]" w:storeItemID="{4F2CD374-8A73-443D-B95A-ED1CDC109286}"/>
                        <w:text/>
                      </w:sdtPr>
                      <w:sdtContent>
                        <w:proofErr w:type="spellStart"/>
                        <w:r w:rsidRPr="001D77CF" w:rsidR="00ED00C9">
                          <w:rPr>
                            <w:sz w:val="20"/>
                            <w:szCs w:val="20"/>
                          </w:rPr>
                          <w:t>Quantity_Line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Header/Line/UnitOfMeasure"/>
                    <w:tag w:val="#Nav: TOMSalesQuoteCurrChange/50118"/>
                    <w:id w:val="436108881"/>
                    <w:placeholder>
                      <w:docPart w:val="D00B4E0E55094461A0714FF9789985C6"/>
                    </w:placeholder>
                    <w:dataBinding w:prefixMappings="xmlns:ns0='urn:microsoft-dynamics-nav/reports/TOMSalesQuoteCurrChange/50118/'" w:xpath="/ns0:NavWordReportXmlPart[1]/ns0:Header[1]/ns0:Line[1]/ns0:UnitOfMeasure[1]" w:storeItemID="{4F2CD374-8A73-443D-B95A-ED1CDC109286}"/>
                    <w:text/>
                  </w:sdtPr>
                  <w:sdtContent>
                    <w:tc>
                      <w:tcPr>
                        <w:tcW w:w="382" w:type="pct"/>
                        <w:gridSpan w:val="2"/>
                        <w:tcBorders>
                          <w:bottom w:val="single" w:color="auto" w:sz="4" w:space="0"/>
                        </w:tcBorders>
                      </w:tcPr>
                      <w:p w:rsidRPr="001D77CF" w:rsidR="00ED00C9" w:rsidP="006C69B8" w:rsidRDefault="00ED00C9" w14:paraId="08096372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77CF">
                          <w:rPr>
                            <w:sz w:val="20"/>
                            <w:szCs w:val="20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UnitPriceVar"/>
                    <w:tag w:val="#Nav: TOMSalesQuoteCurrChange/50118"/>
                    <w:id w:val="-632713712"/>
                    <w:placeholder>
                      <w:docPart w:val="DefaultPlaceholder_-1854013440"/>
                    </w:placeholder>
                    <w:dataBinding w:prefixMappings="xmlns:ns0='urn:microsoft-dynamics-nav/reports/TOMSalesQuoteCurrChange/50118/'" w:xpath="/ns0:NavWordReportXmlPart[1]/ns0:Header[1]/ns0:Line[1]/ns0:UnitPriceVar[1]" w:storeItemID="{4F2CD374-8A73-443D-B95A-ED1CDC109286}"/>
                    <w:text/>
                  </w:sdtPr>
                  <w:sdtContent>
                    <w:tc>
                      <w:tcPr>
                        <w:tcW w:w="661" w:type="pct"/>
                        <w:gridSpan w:val="3"/>
                        <w:tcBorders>
                          <w:bottom w:val="single" w:color="auto" w:sz="4" w:space="0"/>
                        </w:tcBorders>
                      </w:tcPr>
                      <w:p w:rsidRPr="001D77CF" w:rsidR="00ED00C9" w:rsidP="006C69B8" w:rsidRDefault="00D842BD" w14:paraId="6B38C4AF" w14:textId="06362C2F">
                        <w:pPr>
                          <w:pStyle w:val="LineAmountForma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UnitPriceVar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57" w:type="pct"/>
                    <w:gridSpan w:val="2"/>
                    <w:tcBorders>
                      <w:bottom w:val="single" w:color="auto" w:sz="4" w:space="0"/>
                    </w:tcBorders>
                  </w:tcPr>
                  <w:p w:rsidRPr="001D77CF" w:rsidR="00ED00C9" w:rsidP="00ED00C9" w:rsidRDefault="00ED00C9" w14:paraId="7BDE5738" w14:textId="77777777">
                    <w:pPr>
                      <w:pStyle w:val="LineAmountFormat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Header/Line/LineAmount_LineVar"/>
                    <w:tag w:val="#Nav: TOMSalesQuoteCurrChange/50118"/>
                    <w:id w:val="-245503926"/>
                    <w:placeholder>
                      <w:docPart w:val="DefaultPlaceholder_-1854013440"/>
                    </w:placeholder>
                    <w:dataBinding w:prefixMappings="xmlns:ns0='urn:microsoft-dynamics-nav/reports/TOMSalesQuoteCurrChange/50118/'" w:xpath="/ns0:NavWordReportXmlPart[1]/ns0:Header[1]/ns0:Line[1]/ns0:LineAmount_LineVar[1]" w:storeItemID="{4F2CD374-8A73-443D-B95A-ED1CDC109286}"/>
                    <w:text/>
                  </w:sdtPr>
                  <w:sdtContent>
                    <w:tc>
                      <w:tcPr>
                        <w:tcW w:w="698" w:type="pct"/>
                        <w:gridSpan w:val="2"/>
                        <w:tcBorders>
                          <w:bottom w:val="single" w:color="auto" w:sz="4" w:space="0"/>
                        </w:tcBorders>
                        <w:tcMar>
                          <w:right w:w="0" w:type="dxa"/>
                        </w:tcMar>
                      </w:tcPr>
                      <w:p w:rsidRPr="001D77CF" w:rsidR="00ED00C9" w:rsidP="006C69B8" w:rsidRDefault="00FF6593" w14:paraId="1BC5040B" w14:textId="362FC3CC">
                        <w:pPr>
                          <w:pStyle w:val="LineAmountForma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LineAmount_LineVar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ED00C9" w:rsidTr="00400AF8" w14:paraId="7EC6D950" w14:textId="77777777">
        <w:tblPrEx>
          <w:tblCellMar>
            <w:right w:w="113" w:type="dxa"/>
          </w:tblCellMar>
        </w:tblPrEx>
        <w:trPr>
          <w:cantSplit/>
          <w:trHeight w:val="233"/>
        </w:trPr>
        <w:tc>
          <w:tcPr>
            <w:tcW w:w="711" w:type="pct"/>
            <w:tcBorders>
              <w:top w:val="dotted" w:color="auto" w:sz="4" w:space="0"/>
            </w:tcBorders>
          </w:tcPr>
          <w:p w:rsidRPr="005C273C" w:rsidR="00ED00C9" w:rsidP="00ED00C9" w:rsidRDefault="00ED00C9" w14:paraId="52233F1B" w14:textId="77777777">
            <w:pPr>
              <w:pStyle w:val="NoSpacing"/>
            </w:pPr>
          </w:p>
        </w:tc>
        <w:tc>
          <w:tcPr>
            <w:tcW w:w="617" w:type="pct"/>
            <w:tcBorders>
              <w:top w:val="dotted" w:color="auto" w:sz="4" w:space="0"/>
            </w:tcBorders>
          </w:tcPr>
          <w:p w:rsidRPr="005C273C" w:rsidR="00ED00C9" w:rsidP="00ED00C9" w:rsidRDefault="00ED00C9" w14:paraId="2D38CF8B" w14:textId="77777777">
            <w:pPr>
              <w:pStyle w:val="NoSpacing"/>
            </w:pPr>
          </w:p>
        </w:tc>
        <w:tc>
          <w:tcPr>
            <w:tcW w:w="606" w:type="pct"/>
            <w:gridSpan w:val="3"/>
            <w:tcBorders>
              <w:top w:val="dotted" w:color="auto" w:sz="4" w:space="0"/>
            </w:tcBorders>
          </w:tcPr>
          <w:p w:rsidRPr="005C273C" w:rsidR="00ED00C9" w:rsidP="00ED00C9" w:rsidRDefault="00ED00C9" w14:paraId="777ECE13" w14:textId="77777777">
            <w:pPr>
              <w:pStyle w:val="NoSpacing"/>
              <w:jc w:val="right"/>
            </w:pPr>
          </w:p>
        </w:tc>
        <w:tc>
          <w:tcPr>
            <w:tcW w:w="561" w:type="pct"/>
            <w:gridSpan w:val="3"/>
            <w:tcBorders>
              <w:top w:val="dotted" w:color="auto" w:sz="4" w:space="0"/>
            </w:tcBorders>
          </w:tcPr>
          <w:p w:rsidRPr="005C273C" w:rsidR="00ED00C9" w:rsidP="00ED00C9" w:rsidRDefault="00ED00C9" w14:paraId="56B4B326" w14:textId="77777777">
            <w:pPr>
              <w:pStyle w:val="NoSpacing"/>
              <w:jc w:val="center"/>
            </w:pPr>
          </w:p>
        </w:tc>
        <w:tc>
          <w:tcPr>
            <w:tcW w:w="1116" w:type="pct"/>
            <w:gridSpan w:val="5"/>
            <w:tcBorders>
              <w:top w:val="dotted" w:color="auto" w:sz="4" w:space="0"/>
            </w:tcBorders>
          </w:tcPr>
          <w:p w:rsidRPr="005C273C" w:rsidR="00ED00C9" w:rsidP="00ED00C9" w:rsidRDefault="00ED00C9" w14:paraId="6D49A992" w14:textId="77777777">
            <w:pPr>
              <w:pStyle w:val="NoSpacing"/>
            </w:pPr>
          </w:p>
        </w:tc>
        <w:tc>
          <w:tcPr>
            <w:tcW w:w="290" w:type="pct"/>
            <w:gridSpan w:val="2"/>
            <w:tcBorders>
              <w:top w:val="dotted" w:color="auto" w:sz="4" w:space="0"/>
            </w:tcBorders>
          </w:tcPr>
          <w:p w:rsidRPr="005C273C" w:rsidR="00ED00C9" w:rsidP="00ED00C9" w:rsidRDefault="00ED00C9" w14:paraId="3DFB2E0A" w14:textId="77777777">
            <w:pPr>
              <w:pStyle w:val="NoSpacing"/>
            </w:pPr>
          </w:p>
        </w:tc>
        <w:tc>
          <w:tcPr>
            <w:tcW w:w="444" w:type="pct"/>
            <w:gridSpan w:val="2"/>
            <w:tcBorders>
              <w:top w:val="dotted" w:color="auto" w:sz="4" w:space="0"/>
            </w:tcBorders>
          </w:tcPr>
          <w:p w:rsidRPr="005C273C" w:rsidR="00ED00C9" w:rsidP="00ED00C9" w:rsidRDefault="00ED00C9" w14:paraId="682213F7" w14:textId="77777777">
            <w:pPr>
              <w:pStyle w:val="NoSpacing"/>
            </w:pPr>
          </w:p>
        </w:tc>
        <w:tc>
          <w:tcPr>
            <w:tcW w:w="655" w:type="pct"/>
            <w:gridSpan w:val="3"/>
            <w:tcBorders>
              <w:top w:val="dotted" w:color="auto" w:sz="4" w:space="0"/>
            </w:tcBorders>
            <w:tcMar>
              <w:right w:w="0" w:type="dxa"/>
            </w:tcMar>
          </w:tcPr>
          <w:p w:rsidRPr="005C273C" w:rsidR="00ED00C9" w:rsidP="00ED00C9" w:rsidRDefault="00ED00C9" w14:paraId="7E64DEDE" w14:textId="77777777">
            <w:pPr>
              <w:pStyle w:val="NoSpacing"/>
            </w:pPr>
          </w:p>
        </w:tc>
      </w:tr>
      <w:sdt>
        <w:sdtPr>
          <w:alias w:val="#Nav: /Header/ReportTotalsLine"/>
          <w:tag w:val="#Nav: TOMSalesQuoteCurrChange/50118"/>
          <w:id w:val="-440834831"/>
          <w15:dataBinding w:prefixMappings="xmlns:ns0='urn:microsoft-dynamics-nav/reports/TOMSalesQuoteCurrChange/50118/'" w:xpath="/ns0:NavWordReportXmlPart[1]/ns0:Header[1]/ns0:ReportTotalsLine" w:storeItemID="{4F2CD374-8A73-443D-B95A-ED1CDC109286}"/>
          <w15:repeatingSection/>
        </w:sdtPr>
        <w:sdtEndPr>
          <w:rPr>
            <w:sz w:val="20"/>
            <w:szCs w:val="20"/>
          </w:rPr>
        </w:sdtEndPr>
        <w:sdtContent>
          <w:sdt>
            <w:sdtPr>
              <w:id w:val="265822154"/>
              <w:placeholder>
                <w:docPart w:val="CC204D7E435E4BDC8087203E660C6D63"/>
              </w:placeholder>
              <w15:repeatingSectionItem/>
            </w:sdtPr>
            <w:sdtEndPr>
              <w:rPr>
                <w:sz w:val="20"/>
                <w:szCs w:val="20"/>
              </w:rPr>
            </w:sdtEndPr>
            <w:sdtContent>
              <w:tr w:rsidRPr="005C273C" w:rsidR="00ED00C9" w:rsidTr="00400AF8" w14:paraId="0F28143D" w14:textId="77777777">
                <w:tblPrEx>
                  <w:tblCellMar>
                    <w:right w:w="113" w:type="dxa"/>
                  </w:tblCellMar>
                </w:tblPrEx>
                <w:trPr>
                  <w:gridAfter w:val="2"/>
                  <w:wAfter w:w="371" w:type="pct"/>
                  <w:cantSplit/>
                  <w:trHeight w:val="116"/>
                </w:trPr>
                <w:tc>
                  <w:tcPr>
                    <w:tcW w:w="711" w:type="pct"/>
                  </w:tcPr>
                  <w:p w:rsidRPr="005C273C" w:rsidR="00ED00C9" w:rsidP="00ED00C9" w:rsidRDefault="00ED00C9" w14:paraId="2D8BDD35" w14:textId="77777777">
                    <w:pPr>
                      <w:pStyle w:val="NoSpacing"/>
                    </w:pPr>
                  </w:p>
                </w:tc>
                <w:tc>
                  <w:tcPr>
                    <w:tcW w:w="617" w:type="pct"/>
                  </w:tcPr>
                  <w:p w:rsidRPr="005C273C" w:rsidR="00ED00C9" w:rsidP="00ED00C9" w:rsidRDefault="00ED00C9" w14:paraId="69B1F991" w14:textId="77777777">
                    <w:pPr>
                      <w:pStyle w:val="NoSpacing"/>
                    </w:pPr>
                  </w:p>
                </w:tc>
                <w:tc>
                  <w:tcPr>
                    <w:tcW w:w="606" w:type="pct"/>
                    <w:gridSpan w:val="3"/>
                  </w:tcPr>
                  <w:p w:rsidRPr="005C273C" w:rsidR="00ED00C9" w:rsidP="00ED00C9" w:rsidRDefault="00ED00C9" w14:paraId="6BC01C2B" w14:textId="77777777">
                    <w:pPr>
                      <w:pStyle w:val="NoSpacing"/>
                      <w:jc w:val="right"/>
                    </w:pPr>
                  </w:p>
                </w:tc>
                <w:tc>
                  <w:tcPr>
                    <w:tcW w:w="561" w:type="pct"/>
                    <w:gridSpan w:val="3"/>
                  </w:tcPr>
                  <w:p w:rsidRPr="005C273C" w:rsidR="00ED00C9" w:rsidP="00ED00C9" w:rsidRDefault="00ED00C9" w14:paraId="44059E6C" w14:textId="77777777">
                    <w:pPr>
                      <w:pStyle w:val="NoSpacing"/>
                      <w:jc w:val="center"/>
                    </w:pPr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Header/ReportTotalsLine/Description_ReportTotalsLine"/>
                    <w:tag w:val="#Nav: TOMSalesQuoteCurrChange/50118"/>
                    <w:id w:val="-1742629688"/>
                    <w:placeholder>
                      <w:docPart w:val="253213D11AD04F839C16EA7351449BF9"/>
                    </w:placeholder>
                    <w:dataBinding w:prefixMappings="xmlns:ns0='urn:microsoft-dynamics-nav/reports/TOMSalesQuoteCurrChange/50118/'" w:xpath="/ns0:NavWordReportXmlPart[1]/ns0:Header[1]/ns0:ReportTotalsLine[1]/ns0:Description_ReportTotalsLine[1]" w:storeItemID="{4F2CD374-8A73-443D-B95A-ED1CDC109286}"/>
                    <w:text/>
                  </w:sdtPr>
                  <w:sdtContent>
                    <w:tc>
                      <w:tcPr>
                        <w:tcW w:w="1406" w:type="pct"/>
                        <w:gridSpan w:val="7"/>
                      </w:tcPr>
                      <w:p w:rsidRPr="009B6863" w:rsidR="00ED00C9" w:rsidP="006C69B8" w:rsidRDefault="00ED00C9" w14:paraId="269B785E" w14:textId="77777777">
                        <w:pPr>
                          <w:pStyle w:val="NoSpacing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9B6863">
                          <w:rPr>
                            <w:sz w:val="20"/>
                            <w:szCs w:val="20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ReportTotalsLine/AmountTotalLineVar"/>
                    <w:tag w:val="#Nav: TOMSalesQuoteCurrChange/50118"/>
                    <w:id w:val="1769354566"/>
                    <w:placeholder>
                      <w:docPart w:val="DefaultPlaceholder_-1854013440"/>
                    </w:placeholder>
                    <w:dataBinding w:prefixMappings="xmlns:ns0='urn:microsoft-dynamics-nav/reports/TOMSalesQuoteCurrChange/50118/'" w:xpath="/ns0:NavWordReportXmlPart[1]/ns0:Header[1]/ns0:ReportTotalsLine[1]/ns0:AmountTotalLineVar[1]" w:storeItemID="{4F2CD374-8A73-443D-B95A-ED1CDC109286}"/>
                    <w:text/>
                  </w:sdtPr>
                  <w:sdtContent>
                    <w:tc>
                      <w:tcPr>
                        <w:tcW w:w="728" w:type="pct"/>
                        <w:gridSpan w:val="3"/>
                        <w:tcMar>
                          <w:right w:w="0" w:type="dxa"/>
                        </w:tcMar>
                      </w:tcPr>
                      <w:p w:rsidRPr="009B6863" w:rsidR="00ED00C9" w:rsidP="006C69B8" w:rsidRDefault="00FF6593" w14:paraId="35656D8A" w14:textId="68896849">
                        <w:pPr>
                          <w:pStyle w:val="NoSpacing"/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AmountTotalLineVar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ED00C9" w:rsidTr="00400AF8" w14:paraId="7F7EE3FA" w14:textId="77777777">
        <w:tblPrEx>
          <w:tblCellMar>
            <w:right w:w="113" w:type="dxa"/>
          </w:tblCellMar>
        </w:tblPrEx>
        <w:trPr>
          <w:gridAfter w:val="2"/>
          <w:wAfter w:w="371" w:type="pct"/>
          <w:cantSplit/>
          <w:trHeight w:val="233"/>
        </w:trPr>
        <w:tc>
          <w:tcPr>
            <w:tcW w:w="711" w:type="pct"/>
          </w:tcPr>
          <w:p w:rsidRPr="005C273C" w:rsidR="00ED00C9" w:rsidP="00ED00C9" w:rsidRDefault="00ED00C9" w14:paraId="0F9D181E" w14:textId="77777777">
            <w:pPr>
              <w:pStyle w:val="NoSpacing"/>
            </w:pPr>
          </w:p>
        </w:tc>
        <w:tc>
          <w:tcPr>
            <w:tcW w:w="617" w:type="pct"/>
          </w:tcPr>
          <w:p w:rsidRPr="005C273C" w:rsidR="00ED00C9" w:rsidP="00ED00C9" w:rsidRDefault="00ED00C9" w14:paraId="18B2F3F8" w14:textId="77777777">
            <w:pPr>
              <w:pStyle w:val="NoSpacing"/>
            </w:pPr>
          </w:p>
        </w:tc>
        <w:tc>
          <w:tcPr>
            <w:tcW w:w="606" w:type="pct"/>
            <w:gridSpan w:val="3"/>
          </w:tcPr>
          <w:p w:rsidRPr="005C273C" w:rsidR="00ED00C9" w:rsidP="00ED00C9" w:rsidRDefault="00ED00C9" w14:paraId="244625FF" w14:textId="77777777">
            <w:pPr>
              <w:pStyle w:val="NoSpacing"/>
              <w:jc w:val="right"/>
            </w:pPr>
          </w:p>
        </w:tc>
        <w:tc>
          <w:tcPr>
            <w:tcW w:w="561" w:type="pct"/>
            <w:gridSpan w:val="3"/>
          </w:tcPr>
          <w:p w:rsidRPr="005C273C" w:rsidR="00ED00C9" w:rsidP="00ED00C9" w:rsidRDefault="00ED00C9" w14:paraId="322C6441" w14:textId="77777777">
            <w:pPr>
              <w:pStyle w:val="NoSpacing"/>
              <w:jc w:val="center"/>
            </w:pPr>
          </w:p>
        </w:tc>
        <w:tc>
          <w:tcPr>
            <w:tcW w:w="1406" w:type="pct"/>
            <w:gridSpan w:val="7"/>
            <w:tcBorders>
              <w:bottom w:val="single" w:color="auto" w:sz="4" w:space="0"/>
            </w:tcBorders>
          </w:tcPr>
          <w:p w:rsidRPr="009B6863" w:rsidR="00ED00C9" w:rsidP="00ED00C9" w:rsidRDefault="00ED00C9" w14:paraId="6C0EE96D" w14:textId="77777777">
            <w:pPr>
              <w:pStyle w:val="NoSpacing"/>
              <w:jc w:val="right"/>
              <w:rPr>
                <w:rStyle w:val="Strong"/>
                <w:sz w:val="20"/>
                <w:szCs w:val="20"/>
              </w:rPr>
            </w:pPr>
          </w:p>
        </w:tc>
        <w:tc>
          <w:tcPr>
            <w:tcW w:w="728" w:type="pct"/>
            <w:gridSpan w:val="3"/>
            <w:tcBorders>
              <w:bottom w:val="single" w:color="auto" w:sz="4" w:space="0"/>
            </w:tcBorders>
            <w:tcMar>
              <w:right w:w="0" w:type="dxa"/>
            </w:tcMar>
          </w:tcPr>
          <w:p w:rsidRPr="009B6863" w:rsidR="00ED00C9" w:rsidP="00ED00C9" w:rsidRDefault="00ED00C9" w14:paraId="131DF64F" w14:textId="77777777">
            <w:pPr>
              <w:pStyle w:val="NoSpacing"/>
              <w:jc w:val="right"/>
              <w:rPr>
                <w:rStyle w:val="Strong"/>
                <w:sz w:val="20"/>
                <w:szCs w:val="20"/>
              </w:rPr>
            </w:pPr>
          </w:p>
        </w:tc>
      </w:tr>
      <w:tr w:rsidRPr="005C273C" w:rsidR="00ED00C9" w:rsidTr="00400AF8" w14:paraId="69DDCE37" w14:textId="77777777">
        <w:tblPrEx>
          <w:tblCellMar>
            <w:right w:w="113" w:type="dxa"/>
          </w:tblCellMar>
        </w:tblPrEx>
        <w:trPr>
          <w:gridAfter w:val="2"/>
          <w:wAfter w:w="371" w:type="pct"/>
          <w:cantSplit/>
          <w:trHeight w:val="233"/>
        </w:trPr>
        <w:tc>
          <w:tcPr>
            <w:tcW w:w="711" w:type="pct"/>
          </w:tcPr>
          <w:p w:rsidRPr="005C273C" w:rsidR="00ED00C9" w:rsidP="00ED00C9" w:rsidRDefault="00ED00C9" w14:paraId="41FCDF43" w14:textId="77777777">
            <w:pPr>
              <w:pStyle w:val="NoSpacing"/>
            </w:pPr>
          </w:p>
        </w:tc>
        <w:tc>
          <w:tcPr>
            <w:tcW w:w="617" w:type="pct"/>
          </w:tcPr>
          <w:p w:rsidRPr="005C273C" w:rsidR="00ED00C9" w:rsidP="00ED00C9" w:rsidRDefault="00ED00C9" w14:paraId="1D0DE77B" w14:textId="77777777">
            <w:pPr>
              <w:pStyle w:val="NoSpacing"/>
            </w:pPr>
          </w:p>
        </w:tc>
        <w:tc>
          <w:tcPr>
            <w:tcW w:w="606" w:type="pct"/>
            <w:gridSpan w:val="3"/>
          </w:tcPr>
          <w:p w:rsidRPr="005C273C" w:rsidR="00ED00C9" w:rsidP="00ED00C9" w:rsidRDefault="00ED00C9" w14:paraId="397620DE" w14:textId="77777777">
            <w:pPr>
              <w:pStyle w:val="NoSpacing"/>
              <w:jc w:val="right"/>
            </w:pPr>
          </w:p>
        </w:tc>
        <w:tc>
          <w:tcPr>
            <w:tcW w:w="561" w:type="pct"/>
            <w:gridSpan w:val="3"/>
          </w:tcPr>
          <w:p w:rsidRPr="005C273C" w:rsidR="00ED00C9" w:rsidP="00ED00C9" w:rsidRDefault="00ED00C9" w14:paraId="03D7AD8F" w14:textId="77777777">
            <w:pPr>
              <w:pStyle w:val="NoSpacing"/>
              <w:jc w:val="center"/>
            </w:pPr>
          </w:p>
        </w:tc>
        <w:sdt>
          <w:sdtPr>
            <w:rPr>
              <w:rStyle w:val="Strong"/>
              <w:sz w:val="20"/>
              <w:szCs w:val="20"/>
            </w:rPr>
            <w:alias w:val="#Nav: /Header/Totals/TotalText"/>
            <w:tag w:val="#Nav: TOMSalesQuoteCurrChange/50118"/>
            <w:id w:val="679166722"/>
            <w:placeholder>
              <w:docPart w:val="253213D11AD04F839C16EA7351449BF9"/>
            </w:placeholder>
            <w:dataBinding w:prefixMappings="xmlns:ns0='urn:microsoft-dynamics-nav/reports/TOMSalesQuoteCurrChange/50118/'" w:xpath="/ns0:NavWordReportXmlPart[1]/ns0:Header[1]/ns0:Totals[1]/ns0:TotalText[1]" w:storeItemID="{4F2CD374-8A73-443D-B95A-ED1CDC109286}"/>
            <w:text/>
          </w:sdtPr>
          <w:sdtContent>
            <w:tc>
              <w:tcPr>
                <w:tcW w:w="1406" w:type="pct"/>
                <w:gridSpan w:val="7"/>
                <w:tcBorders>
                  <w:bottom w:val="single" w:color="auto" w:sz="4" w:space="0"/>
                </w:tcBorders>
              </w:tcPr>
              <w:p w:rsidRPr="009B6863" w:rsidR="00ED00C9" w:rsidP="00ED00C9" w:rsidRDefault="00ED00C9" w14:paraId="0429F050" w14:textId="77777777">
                <w:pPr>
                  <w:pStyle w:val="NoSpacing"/>
                  <w:rPr>
                    <w:rStyle w:val="Strong"/>
                    <w:sz w:val="20"/>
                    <w:szCs w:val="20"/>
                  </w:rPr>
                </w:pPr>
                <w:proofErr w:type="spellStart"/>
                <w:r w:rsidRPr="009B6863">
                  <w:rPr>
                    <w:rStyle w:val="Strong"/>
                    <w:sz w:val="20"/>
                    <w:szCs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  <w:sz w:val="20"/>
              <w:szCs w:val="20"/>
            </w:rPr>
            <w:alias w:val="#Nav: /Header/Totals/TotalAmtIncVatVar"/>
            <w:tag w:val="#Nav: TOMSalesQuoteCurrChange/50118"/>
            <w:id w:val="-695546500"/>
            <w:placeholder>
              <w:docPart w:val="DefaultPlaceholder_-1854013440"/>
            </w:placeholder>
            <w:dataBinding w:prefixMappings="xmlns:ns0='urn:microsoft-dynamics-nav/reports/TOMSalesQuoteCurrChange/50118/'" w:xpath="/ns0:NavWordReportXmlPart[1]/ns0:Header[1]/ns0:Totals[1]/ns0:TotalAmtIncVatVar[1]" w:storeItemID="{4F2CD374-8A73-443D-B95A-ED1CDC109286}"/>
            <w:text/>
          </w:sdtPr>
          <w:sdtContent>
            <w:tc>
              <w:tcPr>
                <w:tcW w:w="728" w:type="pct"/>
                <w:gridSpan w:val="3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9B6863" w:rsidR="00ED00C9" w:rsidP="0092582F" w:rsidRDefault="00FF6593" w14:paraId="57F4EABA" w14:textId="5A2C1DDD">
                <w:pPr>
                  <w:pStyle w:val="NoSpacing"/>
                  <w:jc w:val="right"/>
                  <w:rPr>
                    <w:rStyle w:val="Strong"/>
                    <w:sz w:val="20"/>
                    <w:szCs w:val="20"/>
                  </w:rPr>
                </w:pPr>
                <w:proofErr w:type="spellStart"/>
                <w:r>
                  <w:rPr>
                    <w:rStyle w:val="Strong"/>
                    <w:sz w:val="20"/>
                    <w:szCs w:val="20"/>
                  </w:rPr>
                  <w:t>TotalAmtIncVatVar</w:t>
                </w:r>
                <w:proofErr w:type="spellEnd"/>
              </w:p>
            </w:tc>
          </w:sdtContent>
        </w:sdt>
      </w:tr>
    </w:tbl>
    <w:p w:rsidR="00F7000E" w:rsidP="00F7000E" w:rsidRDefault="00F7000E" w14:paraId="6BC04F10" w14:textId="4BA5FF50">
      <w:pPr>
        <w:keepNext/>
        <w:spacing w:after="600"/>
        <w:rPr>
          <w:sz w:val="16"/>
          <w:szCs w:val="16"/>
        </w:rPr>
      </w:pPr>
    </w:p>
    <w:p w:rsidR="00F7000E" w:rsidP="00F7000E" w:rsidRDefault="00F7000E" w14:paraId="3A408C7C" w14:textId="61214F6D">
      <w:pPr>
        <w:keepNext/>
        <w:spacing w:after="600"/>
        <w:rPr>
          <w:sz w:val="16"/>
          <w:szCs w:val="16"/>
        </w:rPr>
      </w:pPr>
    </w:p>
    <w:p w:rsidR="00F7000E" w:rsidP="00F7000E" w:rsidRDefault="00F7000E" w14:paraId="643468CC" w14:textId="77777777">
      <w:pPr>
        <w:keepNext/>
        <w:spacing w:after="600"/>
        <w:rPr>
          <w:sz w:val="16"/>
          <w:szCs w:val="16"/>
        </w:rPr>
      </w:pPr>
    </w:p>
    <w:p w:rsidR="00F7000E" w:rsidP="00203730" w:rsidRDefault="00203730" w14:paraId="208598C9" w14:textId="52BCF560">
      <w:pPr>
        <w:keepNext/>
        <w:tabs>
          <w:tab w:val="left" w:pos="6456"/>
        </w:tabs>
        <w:spacing w:after="600"/>
        <w:rPr>
          <w:sz w:val="16"/>
          <w:szCs w:val="16"/>
        </w:rPr>
      </w:pPr>
      <w:r>
        <w:rPr>
          <w:sz w:val="16"/>
          <w:szCs w:val="16"/>
        </w:rPr>
        <w:tab/>
      </w:r>
    </w:p>
    <w:sectPr w:rsidR="00F7000E" w:rsidSect="00672C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B2E04" w:rsidP="00E40C63" w:rsidRDefault="008B2E04" w14:paraId="27AA4030" w14:textId="77777777">
      <w:pPr>
        <w:spacing w:after="0"/>
      </w:pPr>
      <w:r>
        <w:separator/>
      </w:r>
    </w:p>
  </w:endnote>
  <w:endnote w:type="continuationSeparator" w:id="0">
    <w:p w:rsidR="008B2E04" w:rsidP="00E40C63" w:rsidRDefault="008B2E04" w14:paraId="7FE8203B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2FAB" w:rsidRDefault="00182FAB" w14:paraId="01572E6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D241D5" w:rsidTr="00D241D5" w14:paraId="48FA2670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TOMSalesQuoteCurrChange/50118"/>
            <w:id w:val="-1265379974"/>
            <w:placeholder>
              <w:docPart w:val="793055E079F94161B6DB65B71A1E06D9"/>
            </w:placeholder>
            <w:dataBinding w:prefixMappings="xmlns:ns0='urn:microsoft-dynamics-nav/reports/TOMSalesQuoteCurrChange/50118/'" w:xpath="/ns0:NavWordReportXmlPart[1]/ns0:Header[1]/ns0:CompanyLegalStatement[1]" w:storeItemID="{4F2CD374-8A73-443D-B95A-ED1CDC109286}"/>
            <w:text/>
          </w:sdtPr>
          <w:sdtContent>
            <w:p w:rsidR="00D241D5" w:rsidP="00D241D5" w:rsidRDefault="00D241D5" w14:paraId="7D6C90C1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3FA166F0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#Nav: /Header/HeaderCommentTxt"/>
      <w:tag w:val="#Nav: TOMSalesQuoteCurrChange/50118"/>
      <w:id w:val="-1682200677"/>
      <w:placeholder>
        <w:docPart w:val="DefaultPlaceholder_-1854013440"/>
      </w:placeholder>
      <w:dataBinding w:prefixMappings="xmlns:ns0='urn:microsoft-dynamics-nav/reports/TOMSalesQuoteCurrChange/50118/'" w:xpath="/ns0:NavWordReportXmlPart[1]/ns0:Header[1]/ns0:HeaderCommentTxt[1]" w:storeItemID="{4F2CD374-8A73-443D-B95A-ED1CDC109286}"/>
      <w:text/>
    </w:sdtPr>
    <w:sdtContent>
      <w:p w:rsidR="00A715DD" w:rsidRDefault="00A715DD" w14:paraId="055DDAD8" w14:textId="402C237F">
        <w:proofErr w:type="spellStart"/>
        <w:r>
          <w:t>HeaderCommentTxt</w:t>
        </w:r>
        <w:proofErr w:type="spellEnd"/>
      </w:p>
    </w:sdtContent>
  </w:sdt>
  <w:tbl>
    <w:tblPr>
      <w:tblStyle w:val="TableGrid"/>
      <w:tblW w:w="5239" w:type="pct"/>
      <w:tblInd w:w="-18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03"/>
      <w:gridCol w:w="3238"/>
      <w:gridCol w:w="309"/>
      <w:gridCol w:w="94"/>
      <w:gridCol w:w="3595"/>
      <w:gridCol w:w="304"/>
    </w:tblGrid>
    <w:tr w:rsidRPr="005C273C" w:rsidR="008E01D3" w:rsidTr="008909B5" w14:paraId="3DEE28F4" w14:textId="77777777">
      <w:trPr>
        <w:cantSplit/>
        <w:trHeight w:val="227"/>
      </w:trPr>
      <w:tc>
        <w:tcPr>
          <w:tcW w:w="3053" w:type="pct"/>
          <w:gridSpan w:val="2"/>
          <w:tcBorders>
            <w:bottom w:val="single" w:color="auto" w:sz="4" w:space="0"/>
          </w:tcBorders>
        </w:tcPr>
        <w:p w:rsidRPr="008E01D3" w:rsidR="008E01D3" w:rsidP="008E01D3" w:rsidRDefault="00154471" w14:paraId="4171EF05" w14:textId="522934CC">
          <w:pPr>
            <w:keepNext/>
            <w:spacing w:after="0"/>
            <w:rPr>
              <w:rFonts w:ascii="Franklin Gothic Demi" w:hAnsi="Franklin Gothic Demi" w:cstheme="majorHAnsi"/>
              <w:sz w:val="14"/>
              <w:szCs w:val="14"/>
            </w:rPr>
          </w:pPr>
          <w:r w:rsidRPr="000356AB">
            <w:rPr>
              <w:rFonts w:ascii="Franklin Gothic Demi" w:hAnsi="Franklin Gothic Demi" w:cstheme="majorHAnsi"/>
              <w:sz w:val="16"/>
              <w:szCs w:val="16"/>
            </w:rPr>
            <w:t>Quote vali</w:t>
          </w:r>
          <w:r w:rsidRPr="000356AB" w:rsidR="000356AB">
            <w:rPr>
              <w:rFonts w:ascii="Franklin Gothic Demi" w:hAnsi="Franklin Gothic Demi" w:cstheme="majorHAnsi"/>
              <w:sz w:val="16"/>
              <w:szCs w:val="16"/>
            </w:rPr>
            <w:t>d to</w:t>
          </w:r>
          <w:r w:rsidR="000356AB">
            <w:rPr>
              <w:rFonts w:ascii="Franklin Gothic Demi" w:hAnsi="Franklin Gothic Demi" w:cstheme="majorHAnsi"/>
              <w:sz w:val="14"/>
              <w:szCs w:val="14"/>
            </w:rPr>
            <w:t xml:space="preserve">: </w:t>
          </w:r>
          <w:sdt>
            <w:sdtPr>
              <w:rPr>
                <w:rFonts w:ascii="Franklin Gothic Demi" w:hAnsi="Franklin Gothic Demi" w:cstheme="majorHAnsi"/>
                <w:sz w:val="16"/>
                <w:szCs w:val="16"/>
              </w:rPr>
              <w:alias w:val="#Nav: /Header/QuoteValidToDate"/>
              <w:tag w:val="#Nav: TOMSalesQuoteCurrChange/50118"/>
              <w:id w:val="1410809128"/>
              <w:placeholder>
                <w:docPart w:val="DefaultPlaceholder_-1854013440"/>
              </w:placeholder>
              <w:dataBinding w:prefixMappings="xmlns:ns0='urn:microsoft-dynamics-nav/reports/TOMSalesQuoteCurrChange/50118/'" w:xpath="/ns0:NavWordReportXmlPart[1]/ns0:Header[1]/ns0:QuoteValidToDate[1]" w:storeItemID="{4F2CD374-8A73-443D-B95A-ED1CDC109286}"/>
              <w:text/>
            </w:sdtPr>
            <w:sdtContent>
              <w:proofErr w:type="spellStart"/>
              <w:r w:rsidRPr="000356AB" w:rsidR="000356AB">
                <w:rPr>
                  <w:rFonts w:ascii="Franklin Gothic Demi" w:hAnsi="Franklin Gothic Demi" w:cstheme="majorHAnsi"/>
                  <w:sz w:val="16"/>
                  <w:szCs w:val="16"/>
                </w:rPr>
                <w:t>QuoteValidToDate</w:t>
              </w:r>
              <w:proofErr w:type="spellEnd"/>
            </w:sdtContent>
          </w:sdt>
        </w:p>
      </w:tc>
      <w:tc>
        <w:tcPr>
          <w:tcW w:w="139" w:type="pct"/>
          <w:tcBorders>
            <w:bottom w:val="single" w:color="auto" w:sz="4" w:space="0"/>
          </w:tcBorders>
        </w:tcPr>
        <w:p w:rsidRPr="005C273C" w:rsidR="008E01D3" w:rsidP="003A4751" w:rsidRDefault="008E01D3" w14:paraId="4AEB5727" w14:textId="77777777">
          <w:pPr>
            <w:pStyle w:val="Heading2"/>
            <w:jc w:val="center"/>
            <w:outlineLvl w:val="1"/>
          </w:pPr>
        </w:p>
      </w:tc>
      <w:tc>
        <w:tcPr>
          <w:tcW w:w="43" w:type="pct"/>
          <w:tcBorders>
            <w:bottom w:val="single" w:color="auto" w:sz="4" w:space="0"/>
          </w:tcBorders>
          <w:tcMar>
            <w:right w:w="0" w:type="dxa"/>
          </w:tcMar>
        </w:tcPr>
        <w:p w:rsidRPr="005C273C" w:rsidR="008E01D3" w:rsidP="003A4751" w:rsidRDefault="008E01D3" w14:paraId="417B3FD2" w14:textId="77777777">
          <w:pPr>
            <w:pStyle w:val="Heading2"/>
            <w:jc w:val="right"/>
            <w:outlineLvl w:val="1"/>
          </w:pPr>
        </w:p>
      </w:tc>
      <w:tc>
        <w:tcPr>
          <w:tcW w:w="1628" w:type="pct"/>
          <w:tcBorders>
            <w:bottom w:val="single" w:color="auto" w:sz="4" w:space="0"/>
          </w:tcBorders>
        </w:tcPr>
        <w:p w:rsidRPr="005C273C" w:rsidR="008E01D3" w:rsidP="003A4751" w:rsidRDefault="008E01D3" w14:paraId="304C2E29" w14:textId="77777777">
          <w:pPr>
            <w:pStyle w:val="Heading2"/>
            <w:jc w:val="right"/>
            <w:outlineLvl w:val="1"/>
          </w:pPr>
        </w:p>
      </w:tc>
      <w:tc>
        <w:tcPr>
          <w:tcW w:w="138" w:type="pct"/>
          <w:tcBorders>
            <w:bottom w:val="single" w:color="auto" w:sz="4" w:space="0"/>
          </w:tcBorders>
        </w:tcPr>
        <w:p w:rsidR="008E01D3" w:rsidP="003A4751" w:rsidRDefault="008E01D3" w14:paraId="7593B0AF" w14:textId="77777777">
          <w:pPr>
            <w:pStyle w:val="Heading2"/>
            <w:outlineLvl w:val="1"/>
          </w:pPr>
        </w:p>
      </w:tc>
    </w:tr>
    <w:tr w:rsidRPr="005C273C" w:rsidR="00670603" w:rsidTr="008909B5" w14:paraId="476AFB79" w14:textId="77777777">
      <w:trPr>
        <w:cantSplit/>
        <w:trHeight w:val="218"/>
      </w:trPr>
      <w:tc>
        <w:tcPr>
          <w:tcW w:w="1587" w:type="pct"/>
          <w:tcBorders>
            <w:top w:val="single" w:color="auto" w:sz="4" w:space="0"/>
          </w:tcBorders>
        </w:tcPr>
        <w:p w:rsidRPr="005C273C" w:rsidR="00670603" w:rsidP="003A4751" w:rsidRDefault="00670603" w14:paraId="66EC629F" w14:textId="77777777">
          <w:pPr>
            <w:pStyle w:val="Heading2"/>
            <w:outlineLvl w:val="1"/>
          </w:pPr>
        </w:p>
      </w:tc>
      <w:tc>
        <w:tcPr>
          <w:tcW w:w="1467" w:type="pct"/>
          <w:tcBorders>
            <w:top w:val="single" w:color="auto" w:sz="4" w:space="0"/>
          </w:tcBorders>
        </w:tcPr>
        <w:p w:rsidRPr="005C273C" w:rsidR="00670603" w:rsidP="003A4751" w:rsidRDefault="00670603" w14:paraId="15905B4F" w14:textId="77777777">
          <w:pPr>
            <w:pStyle w:val="Heading2"/>
            <w:jc w:val="center"/>
            <w:outlineLvl w:val="1"/>
          </w:pPr>
        </w:p>
      </w:tc>
      <w:tc>
        <w:tcPr>
          <w:tcW w:w="181" w:type="pct"/>
          <w:gridSpan w:val="2"/>
          <w:tcBorders>
            <w:top w:val="single" w:color="auto" w:sz="4" w:space="0"/>
          </w:tcBorders>
          <w:tcMar>
            <w:right w:w="0" w:type="dxa"/>
          </w:tcMar>
        </w:tcPr>
        <w:p w:rsidRPr="005C273C" w:rsidR="00670603" w:rsidP="003A4751" w:rsidRDefault="00670603" w14:paraId="5E0BAE9A" w14:textId="77777777">
          <w:pPr>
            <w:pStyle w:val="Heading2"/>
            <w:jc w:val="right"/>
            <w:outlineLvl w:val="1"/>
          </w:pPr>
        </w:p>
      </w:tc>
      <w:tc>
        <w:tcPr>
          <w:tcW w:w="1628" w:type="pct"/>
          <w:tcBorders>
            <w:top w:val="single" w:color="auto" w:sz="4" w:space="0"/>
          </w:tcBorders>
        </w:tcPr>
        <w:p w:rsidRPr="005C273C" w:rsidR="00670603" w:rsidP="003A4751" w:rsidRDefault="00670603" w14:paraId="01364009" w14:textId="77777777">
          <w:pPr>
            <w:pStyle w:val="Heading2"/>
            <w:jc w:val="right"/>
            <w:outlineLvl w:val="1"/>
          </w:pPr>
        </w:p>
      </w:tc>
      <w:tc>
        <w:tcPr>
          <w:tcW w:w="138" w:type="pct"/>
          <w:tcBorders>
            <w:top w:val="single" w:color="auto" w:sz="4" w:space="0"/>
          </w:tcBorders>
        </w:tcPr>
        <w:p w:rsidR="00670603" w:rsidP="003A4751" w:rsidRDefault="00670603" w14:paraId="194356F0" w14:textId="77777777">
          <w:pPr>
            <w:pStyle w:val="Heading2"/>
            <w:outlineLvl w:val="1"/>
          </w:pPr>
        </w:p>
      </w:tc>
    </w:tr>
    <w:tr w:rsidRPr="005C273C" w:rsidR="003A4751" w:rsidTr="008909B5" w14:paraId="4F10A576" w14:textId="77777777">
      <w:trPr>
        <w:cantSplit/>
        <w:trHeight w:val="227"/>
      </w:trPr>
      <w:sdt>
        <w:sdtPr>
          <w:alias w:val="#Nav: /Header/HomePage_Lbl"/>
          <w:tag w:val="#Nav: TOMSalesQuoteCurrChange/50118"/>
          <w:id w:val="1885982952"/>
          <w:placeholder>
            <w:docPart w:val="DefaultPlaceholder_-1854013440"/>
          </w:placeholder>
          <w:dataBinding w:prefixMappings="xmlns:ns0='urn:microsoft-dynamics-nav/reports/TOMSalesQuoteCurrChange/50118/'" w:xpath="/ns0:NavWordReportXmlPart[1]/ns0:Header[1]/ns0:HomePage_Lbl[1]" w:storeItemID="{4F2CD374-8A73-443D-B95A-ED1CDC109286}"/>
          <w:text/>
        </w:sdtPr>
        <w:sdtContent>
          <w:tc>
            <w:tcPr>
              <w:tcW w:w="1587" w:type="pct"/>
            </w:tcPr>
            <w:p w:rsidRPr="005C273C" w:rsidR="003A4751" w:rsidP="003A4751" w:rsidRDefault="00A320EE" w14:paraId="6B261692" w14:textId="3C8888A2">
              <w:pPr>
                <w:pStyle w:val="Heading2"/>
                <w:outlineLvl w:val="1"/>
              </w:pPr>
              <w:proofErr w:type="spellStart"/>
              <w:r>
                <w:t>HomePage_Lbl</w:t>
              </w:r>
              <w:proofErr w:type="spellEnd"/>
            </w:p>
          </w:tc>
        </w:sdtContent>
      </w:sdt>
      <w:tc>
        <w:tcPr>
          <w:tcW w:w="1467" w:type="pct"/>
        </w:tcPr>
        <w:p w:rsidRPr="005C273C" w:rsidR="003A4751" w:rsidP="001D6452" w:rsidRDefault="001D6452" w14:paraId="2F3CC312" w14:textId="3FC1AB2C">
          <w:pPr>
            <w:pStyle w:val="Heading2"/>
            <w:outlineLvl w:val="1"/>
          </w:pPr>
          <w:r>
            <w:t xml:space="preserve">                  </w:t>
          </w:r>
          <w:sdt>
            <w:sdtPr>
              <w:alias w:val="#Nav: /Header/CompanyPhoneNo_Lbl"/>
              <w:tag w:val="#Nav: TOMSalesQuoteCurrChange/50118"/>
              <w:id w:val="998612058"/>
              <w:placeholder>
                <w:docPart w:val="DefaultPlaceholder_-1854013440"/>
              </w:placeholder>
              <w:dataBinding w:prefixMappings="xmlns:ns0='urn:microsoft-dynamics-nav/reports/TOMSalesQuoteCurrChange/50118/'" w:xpath="/ns0:NavWordReportXmlPart[1]/ns0:Header[1]/ns0:CompanyPhoneNo_Lbl[1]" w:storeItemID="{4F2CD374-8A73-443D-B95A-ED1CDC109286}"/>
              <w:text/>
            </w:sdtPr>
            <w:sdtContent>
              <w:proofErr w:type="spellStart"/>
              <w:r>
                <w:t>CompanyPhoneNo_Lbl</w:t>
              </w:r>
              <w:proofErr w:type="spellEnd"/>
            </w:sdtContent>
          </w:sdt>
        </w:p>
      </w:tc>
      <w:tc>
        <w:tcPr>
          <w:tcW w:w="141" w:type="pct"/>
          <w:tcMar>
            <w:right w:w="0" w:type="dxa"/>
          </w:tcMar>
        </w:tcPr>
        <w:p w:rsidRPr="005C273C" w:rsidR="003A4751" w:rsidP="003A4751" w:rsidRDefault="003A4751" w14:paraId="49144FE6" w14:textId="4F8CB30F">
          <w:pPr>
            <w:pStyle w:val="Heading2"/>
            <w:jc w:val="right"/>
            <w:outlineLvl w:val="1"/>
          </w:pPr>
        </w:p>
      </w:tc>
      <w:tc>
        <w:tcPr>
          <w:tcW w:w="1668" w:type="pct"/>
          <w:gridSpan w:val="2"/>
        </w:tcPr>
        <w:p w:rsidR="003A4751" w:rsidP="00203730" w:rsidRDefault="008909B5" w14:paraId="54AA315A" w14:textId="549FD1F6">
          <w:pPr>
            <w:pStyle w:val="Heading2"/>
            <w:outlineLvl w:val="1"/>
          </w:pPr>
          <w:r>
            <w:t xml:space="preserve">                        </w:t>
          </w:r>
          <w:sdt>
            <w:sdtPr>
              <w:alias w:val="#Nav: /Header/EMail_Lbl"/>
              <w:tag w:val="#Nav: TOMSalesQuoteCurrChange/50118"/>
              <w:id w:val="1359540456"/>
              <w:placeholder>
                <w:docPart w:val="DefaultPlaceholder_-1854013440"/>
              </w:placeholder>
              <w:dataBinding w:prefixMappings="xmlns:ns0='urn:microsoft-dynamics-nav/reports/TOMSalesQuoteCurrChange/50118/'" w:xpath="/ns0:NavWordReportXmlPart[1]/ns0:Header[1]/ns0:EMail_Lbl[1]" w:storeItemID="{4F2CD374-8A73-443D-B95A-ED1CDC109286}"/>
              <w:text/>
            </w:sdtPr>
            <w:sdtContent>
              <w:proofErr w:type="spellStart"/>
              <w:r>
                <w:t>EMail_Lbl</w:t>
              </w:r>
              <w:proofErr w:type="spellEnd"/>
            </w:sdtContent>
          </w:sdt>
        </w:p>
      </w:tc>
      <w:tc>
        <w:tcPr>
          <w:tcW w:w="138" w:type="pct"/>
        </w:tcPr>
        <w:p w:rsidR="003A4751" w:rsidP="003A4751" w:rsidRDefault="003A4751" w14:paraId="2B49F389" w14:textId="03F121CC">
          <w:pPr>
            <w:pStyle w:val="Heading2"/>
            <w:outlineLvl w:val="1"/>
          </w:pPr>
        </w:p>
      </w:tc>
    </w:tr>
    <w:tr w:rsidRPr="00670603" w:rsidR="003A4751" w:rsidTr="008909B5" w14:paraId="20E16319" w14:textId="77777777">
      <w:trPr>
        <w:cantSplit/>
        <w:trHeight w:val="227"/>
      </w:trPr>
      <w:sdt>
        <w:sdtPr>
          <w:rPr>
            <w:sz w:val="20"/>
            <w:szCs w:val="20"/>
          </w:rPr>
          <w:alias w:val="#Nav: /Header/CompanyHomePage"/>
          <w:tag w:val="#Nav: TOMSalesQuoteCurrChange/50118"/>
          <w:id w:val="-902217029"/>
          <w:placeholder>
            <w:docPart w:val="DefaultPlaceholder_-1854013440"/>
          </w:placeholder>
          <w:dataBinding w:prefixMappings="xmlns:ns0='urn:microsoft-dynamics-nav/reports/TOMSalesQuoteCurrChange/50118/'" w:xpath="/ns0:NavWordReportXmlPart[1]/ns0:Header[1]/ns0:CompanyHomePage[1]" w:storeItemID="{4F2CD374-8A73-443D-B95A-ED1CDC109286}"/>
          <w:text/>
        </w:sdtPr>
        <w:sdtContent>
          <w:tc>
            <w:tcPr>
              <w:tcW w:w="1587" w:type="pct"/>
            </w:tcPr>
            <w:p w:rsidRPr="00670603" w:rsidR="003A4751" w:rsidP="00D52047" w:rsidRDefault="008655F8" w14:paraId="4CA87FC6" w14:textId="09A03788">
              <w:pPr>
                <w:pStyle w:val="NoSpacing"/>
                <w:ind w:right="-282"/>
                <w:rPr>
                  <w:sz w:val="20"/>
                  <w:szCs w:val="20"/>
                </w:rPr>
              </w:pPr>
              <w:proofErr w:type="spellStart"/>
              <w:r>
                <w:rPr>
                  <w:sz w:val="20"/>
                  <w:szCs w:val="20"/>
                </w:rPr>
                <w:t>CompanyHomePage</w:t>
              </w:r>
              <w:proofErr w:type="spellEnd"/>
            </w:p>
          </w:tc>
        </w:sdtContent>
      </w:sdt>
      <w:tc>
        <w:tcPr>
          <w:tcW w:w="1467" w:type="pct"/>
        </w:tcPr>
        <w:p w:rsidRPr="00670603" w:rsidR="003A4751" w:rsidP="008909B5" w:rsidRDefault="008909B5" w14:paraId="773ABBF3" w14:textId="13752067">
          <w:pPr>
            <w:pStyle w:val="NoSpacing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               </w:t>
          </w:r>
          <w:sdt>
            <w:sdtPr>
              <w:rPr>
                <w:sz w:val="20"/>
                <w:szCs w:val="20"/>
              </w:rPr>
              <w:alias w:val="#Nav: /Header/CompanyPhoneNo"/>
              <w:tag w:val="#Nav: TOMSalesQuoteCurrChange/50118"/>
              <w:id w:val="96530431"/>
              <w:placeholder>
                <w:docPart w:val="DefaultPlaceholder_-1854013440"/>
              </w:placeholder>
              <w:dataBinding w:prefixMappings="xmlns:ns0='urn:microsoft-dynamics-nav/reports/TOMSalesQuoteCurrChange/50118/'" w:xpath="/ns0:NavWordReportXmlPart[1]/ns0:Header[1]/ns0:CompanyPhoneNo[1]" w:storeItemID="{4F2CD374-8A73-443D-B95A-ED1CDC109286}"/>
              <w:text/>
            </w:sdtPr>
            <w:sdtContent>
              <w:proofErr w:type="spellStart"/>
              <w:r>
                <w:rPr>
                  <w:sz w:val="20"/>
                  <w:szCs w:val="20"/>
                </w:rPr>
                <w:t>CompanyPhoneNo</w:t>
              </w:r>
              <w:proofErr w:type="spellEnd"/>
            </w:sdtContent>
          </w:sdt>
        </w:p>
      </w:tc>
      <w:tc>
        <w:tcPr>
          <w:tcW w:w="141" w:type="pct"/>
          <w:tcMar>
            <w:right w:w="0" w:type="dxa"/>
          </w:tcMar>
        </w:tcPr>
        <w:p w:rsidRPr="00670603" w:rsidR="003A4751" w:rsidP="003A4751" w:rsidRDefault="003A4751" w14:paraId="23493E22" w14:textId="63BE23E2">
          <w:pPr>
            <w:pStyle w:val="NoSpacing"/>
            <w:jc w:val="right"/>
            <w:rPr>
              <w:sz w:val="20"/>
              <w:szCs w:val="20"/>
            </w:rPr>
          </w:pPr>
        </w:p>
      </w:tc>
      <w:tc>
        <w:tcPr>
          <w:tcW w:w="1668" w:type="pct"/>
          <w:gridSpan w:val="2"/>
        </w:tcPr>
        <w:p w:rsidRPr="00670603" w:rsidR="003A4751" w:rsidP="008909B5" w:rsidRDefault="008909B5" w14:paraId="795D8649" w14:textId="68942348">
          <w:pPr>
            <w:pStyle w:val="NoSpacing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                     </w:t>
          </w:r>
          <w:sdt>
            <w:sdtPr>
              <w:rPr>
                <w:sz w:val="20"/>
                <w:szCs w:val="20"/>
              </w:rPr>
              <w:alias w:val="#Nav: /Header/CompanyEMail"/>
              <w:tag w:val="#Nav: TOMSalesQuoteCurrChange/50118"/>
              <w:id w:val="-1845082640"/>
              <w:placeholder>
                <w:docPart w:val="DefaultPlaceholder_-1854013440"/>
              </w:placeholder>
              <w:dataBinding w:prefixMappings="xmlns:ns0='urn:microsoft-dynamics-nav/reports/TOMSalesQuoteCurrChange/50118/'" w:xpath="/ns0:NavWordReportXmlPart[1]/ns0:Header[1]/ns0:CompanyEMail[1]" w:storeItemID="{4F2CD374-8A73-443D-B95A-ED1CDC109286}"/>
              <w:text/>
            </w:sdtPr>
            <w:sdtContent>
              <w:proofErr w:type="spellStart"/>
              <w:r>
                <w:rPr>
                  <w:sz w:val="20"/>
                  <w:szCs w:val="20"/>
                </w:rPr>
                <w:t>CompanyEMail</w:t>
              </w:r>
              <w:proofErr w:type="spellEnd"/>
            </w:sdtContent>
          </w:sdt>
        </w:p>
      </w:tc>
      <w:tc>
        <w:tcPr>
          <w:tcW w:w="138" w:type="pct"/>
        </w:tcPr>
        <w:p w:rsidRPr="00670603" w:rsidR="003A4751" w:rsidP="003A4751" w:rsidRDefault="003A4751" w14:paraId="4BE164B5" w14:textId="7497A9E4">
          <w:pPr>
            <w:pStyle w:val="NoSpacing"/>
            <w:rPr>
              <w:sz w:val="20"/>
              <w:szCs w:val="20"/>
            </w:rPr>
          </w:pPr>
        </w:p>
      </w:tc>
    </w:tr>
  </w:tbl>
  <w:p w:rsidRPr="00D241D5" w:rsidR="005C273C" w:rsidRDefault="005C273C" w14:paraId="01A38CC7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B2E04" w:rsidP="00E40C63" w:rsidRDefault="008B2E04" w14:paraId="7B2E7FF6" w14:textId="77777777">
      <w:pPr>
        <w:spacing w:after="0"/>
      </w:pPr>
      <w:r>
        <w:separator/>
      </w:r>
    </w:p>
  </w:footnote>
  <w:footnote w:type="continuationSeparator" w:id="0">
    <w:p w:rsidR="008B2E04" w:rsidP="00E40C63" w:rsidRDefault="008B2E04" w14:paraId="2E52DE5F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2FAB" w:rsidRDefault="00182FAB" w14:paraId="681AFA1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5B80C0C9" w14:textId="77777777">
      <w:tc>
        <w:tcPr>
          <w:tcW w:w="5098" w:type="dxa"/>
        </w:tcPr>
        <w:p w:rsidRPr="00D241D5" w:rsidR="00D241D5" w:rsidP="00D241D5" w:rsidRDefault="00000000" w14:paraId="7453EAB4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TOMSalesQuoteCurrChange/50118"/>
              <w:id w:val="1061445566"/>
              <w:placeholder>
                <w:docPart w:val="C42934AA6A9C4AB7B7AFF124B2496D4D"/>
              </w:placeholder>
              <w:dataBinding w:prefixMappings="xmlns:ns0='urn:microsoft-dynamics-nav/reports/TOMSalesQuoteCurrChange/50118/'" w:xpath="/ns0:NavWordReportXmlPart[1]/ns0:Header[1]/ns0:DocumentTitle_Lbl[1]" w:storeItemID="{4F2CD374-8A73-443D-B95A-ED1CDC109286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TOMSalesQuoteCurrChange/50118"/>
              <w:id w:val="1543556682"/>
              <w:placeholder>
                <w:docPart w:val="C42934AA6A9C4AB7B7AFF124B2496D4D"/>
              </w:placeholder>
              <w:dataBinding w:prefixMappings="xmlns:ns0='urn:microsoft-dynamics-nav/reports/TOMSalesQuoteCurrChange/50118/'" w:xpath="/ns0:NavWordReportXmlPart[1]/ns0:Header[1]/ns0:DocumentNo[1]" w:storeItemID="{4F2CD374-8A73-443D-B95A-ED1CDC109286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000000" w14:paraId="525FDE85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TOMSalesQuoteCurrChange/50118"/>
              <w:id w:val="1113322487"/>
              <w:placeholder>
                <w:docPart w:val="63FC68B69B794CC0AF2B3027146DD849"/>
              </w:placeholder>
              <w:dataBinding w:prefixMappings="xmlns:ns0='urn:microsoft-dynamics-nav/reports/TOMSalesQuoteCurrChange/50118/'" w:xpath="/ns0:NavWordReportXmlPart[1]/ns0:Header[1]/ns0:DocumentDate[1]" w:storeItemID="{4F2CD374-8A73-443D-B95A-ED1CDC109286}"/>
              <w:text/>
            </w:sdt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000000" w14:paraId="42E87A25" w14:textId="77777777">
          <w:pPr>
            <w:pStyle w:val="Subtitle"/>
            <w:rPr>
              <w:b/>
            </w:rPr>
          </w:pPr>
          <w:sdt>
            <w:sdtPr>
              <w:alias w:val="#Nav: /Header/Page_Lbl"/>
              <w:tag w:val="#Nav: TOMSalesQuoteCurrChange/50118"/>
              <w:id w:val="-1469811355"/>
              <w:placeholder>
                <w:docPart w:val="FF625D7257C44EA4BB61D91263F50DEA"/>
              </w:placeholder>
              <w:dataBinding w:prefixMappings="xmlns:ns0='urn:microsoft-dynamics-nav/reports/TOMSalesQuoteCurrChange/50118/'" w:xpath="/ns0:NavWordReportXmlPart[1]/ns0:Header[1]/ns0:Page_Lbl[1]" w:storeItemID="{4F2CD374-8A73-443D-B95A-ED1CDC109286}"/>
              <w:text/>
            </w:sdtPr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851ED5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851ED5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6BA2B182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7570C2E5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Ind w:w="-18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850"/>
      <w:gridCol w:w="4869"/>
    </w:tblGrid>
    <w:tr w:rsidR="00725612" w:rsidTr="00D21C68" w14:paraId="0B552B62" w14:textId="77777777">
      <w:trPr>
        <w:cantSplit/>
        <w:trHeight w:val="1440"/>
      </w:trPr>
      <w:tc>
        <w:tcPr>
          <w:tcW w:w="5850" w:type="dxa"/>
        </w:tcPr>
        <w:p w:rsidRPr="00270BF8" w:rsidR="00725612" w:rsidP="00725612" w:rsidRDefault="00000000" w14:paraId="2295FDB9" w14:textId="77777777">
          <w:pPr>
            <w:pStyle w:val="Title"/>
            <w:rPr>
              <w:sz w:val="28"/>
              <w:szCs w:val="28"/>
            </w:rPr>
          </w:pPr>
          <w:sdt>
            <w:sdtPr>
              <w:rPr>
                <w:sz w:val="28"/>
                <w:szCs w:val="28"/>
              </w:rPr>
              <w:alias w:val="#Nav: /Header/DocumentTitle_Lbl"/>
              <w:tag w:val="#Nav: TOMSalesQuoteCurrChange/50118"/>
              <w:id w:val="-807468989"/>
              <w:placeholder>
                <w:docPart w:val="85692190DC1C428C830BC1E8E46BDC8F"/>
              </w:placeholder>
              <w:dataBinding w:prefixMappings="xmlns:ns0='urn:microsoft-dynamics-nav/reports/TOMSalesQuoteCurrChange/50118/'" w:xpath="/ns0:NavWordReportXmlPart[1]/ns0:Header[1]/ns0:DocumentTitle_Lbl[1]" w:storeItemID="{4F2CD374-8A73-443D-B95A-ED1CDC109286}"/>
              <w:text/>
            </w:sdtPr>
            <w:sdtContent>
              <w:proofErr w:type="spellStart"/>
              <w:r w:rsidRPr="00270BF8" w:rsidR="00725612">
                <w:rPr>
                  <w:sz w:val="28"/>
                  <w:szCs w:val="28"/>
                </w:rPr>
                <w:t>DocumentTitle_Lbl</w:t>
              </w:r>
              <w:proofErr w:type="spellEnd"/>
            </w:sdtContent>
          </w:sdt>
          <w:r w:rsidRPr="00270BF8" w:rsidR="00725612">
            <w:rPr>
              <w:sz w:val="28"/>
              <w:szCs w:val="28"/>
            </w:rPr>
            <w:t xml:space="preserve"> </w:t>
          </w:r>
          <w:sdt>
            <w:sdtPr>
              <w:rPr>
                <w:rStyle w:val="TitleChar"/>
                <w:sz w:val="28"/>
                <w:szCs w:val="28"/>
              </w:rPr>
              <w:alias w:val="#Nav: /Header/DocumentNo"/>
              <w:tag w:val="#Nav: TOMSalesQuoteCurrChange/50118"/>
              <w:id w:val="1256330535"/>
              <w:placeholder>
                <w:docPart w:val="85692190DC1C428C830BC1E8E46BDC8F"/>
              </w:placeholder>
              <w:dataBinding w:prefixMappings="xmlns:ns0='urn:microsoft-dynamics-nav/reports/TOMSalesQuoteCurrChange/50118/'" w:xpath="/ns0:NavWordReportXmlPart[1]/ns0:Header[1]/ns0:DocumentNo[1]" w:storeItemID="{4F2CD374-8A73-443D-B95A-ED1CDC109286}"/>
              <w:text/>
            </w:sdtPr>
            <w:sdtContent>
              <w:proofErr w:type="spellStart"/>
              <w:r w:rsidRPr="00270BF8" w:rsidR="00725612">
                <w:rPr>
                  <w:rStyle w:val="TitleChar"/>
                  <w:sz w:val="28"/>
                  <w:szCs w:val="28"/>
                </w:rPr>
                <w:t>DocumentNo</w:t>
              </w:r>
              <w:proofErr w:type="spellEnd"/>
            </w:sdtContent>
          </w:sdt>
        </w:p>
        <w:p w:rsidRPr="00270BF8" w:rsidR="00725612" w:rsidP="00725612" w:rsidRDefault="00000000" w14:paraId="6F337453" w14:textId="089CD51B">
          <w:pPr>
            <w:pStyle w:val="Subtitle"/>
            <w:rPr>
              <w:sz w:val="20"/>
            </w:rPr>
          </w:pPr>
          <w:sdt>
            <w:sdtPr>
              <w:rPr>
                <w:rStyle w:val="SubtitleChar"/>
                <w:sz w:val="20"/>
              </w:rPr>
              <w:alias w:val="#Nav: /Header/DocumentDate"/>
              <w:tag w:val="#Nav: TOMSalesQuoteCurrChange/50118"/>
              <w:id w:val="-873225728"/>
              <w:placeholder>
                <w:docPart w:val="310697FFC61B45089A132EE409E0BD8B"/>
              </w:placeholder>
              <w:dataBinding w:prefixMappings="xmlns:ns0='urn:microsoft-dynamics-nav/reports/TOMSalesQuoteCurrChange/50118/'" w:xpath="/ns0:NavWordReportXmlPart[1]/ns0:Header[1]/ns0:DocumentDate[1]" w:storeItemID="{4F2CD374-8A73-443D-B95A-ED1CDC109286}"/>
              <w:text/>
            </w:sdtPr>
            <w:sdtContent>
              <w:proofErr w:type="spellStart"/>
              <w:r w:rsidRPr="00270BF8" w:rsidR="00725612">
                <w:rPr>
                  <w:rStyle w:val="SubtitleChar"/>
                  <w:sz w:val="20"/>
                </w:rPr>
                <w:t>DocumentDate</w:t>
              </w:r>
              <w:proofErr w:type="spellEnd"/>
            </w:sdtContent>
          </w:sdt>
        </w:p>
        <w:p w:rsidRPr="00270BF8" w:rsidR="00725612" w:rsidP="00725612" w:rsidRDefault="00000000" w14:paraId="2402975B" w14:textId="77777777">
          <w:pPr>
            <w:pStyle w:val="Subtitle"/>
            <w:rPr>
              <w:sz w:val="20"/>
            </w:rPr>
          </w:pPr>
          <w:sdt>
            <w:sdtPr>
              <w:rPr>
                <w:sz w:val="20"/>
              </w:rPr>
              <w:alias w:val="#Nav: /Header/Page_Lbl"/>
              <w:tag w:val="#Nav: TOMSalesQuoteCurrChange/50118"/>
              <w:id w:val="894861004"/>
              <w:placeholder>
                <w:docPart w:val="99FD6B0E5E954C529F32C98560075F90"/>
              </w:placeholder>
              <w:dataBinding w:prefixMappings="xmlns:ns0='urn:microsoft-dynamics-nav/reports/TOMSalesQuoteCurrChange/50118/'" w:xpath="/ns0:NavWordReportXmlPart[1]/ns0:Header[1]/ns0:Page_Lbl[1]" w:storeItemID="{4F2CD374-8A73-443D-B95A-ED1CDC109286}"/>
              <w:text/>
            </w:sdtPr>
            <w:sdtContent>
              <w:proofErr w:type="spellStart"/>
              <w:r w:rsidRPr="00270BF8" w:rsidR="00725612">
                <w:rPr>
                  <w:sz w:val="20"/>
                </w:rPr>
                <w:t>Page_Lbl</w:t>
              </w:r>
              <w:proofErr w:type="spellEnd"/>
            </w:sdtContent>
          </w:sdt>
          <w:r w:rsidRPr="00270BF8" w:rsidR="00725612">
            <w:rPr>
              <w:sz w:val="20"/>
            </w:rPr>
            <w:t xml:space="preserve">  </w:t>
          </w:r>
          <w:r w:rsidRPr="00270BF8" w:rsidR="00725612">
            <w:rPr>
              <w:bCs/>
              <w:sz w:val="20"/>
            </w:rPr>
            <w:fldChar w:fldCharType="begin"/>
          </w:r>
          <w:r w:rsidRPr="00270BF8" w:rsidR="00725612">
            <w:rPr>
              <w:bCs/>
              <w:sz w:val="20"/>
            </w:rPr>
            <w:instrText xml:space="preserve"> PAGE  \* Arabic  \* MERGEFORMAT </w:instrText>
          </w:r>
          <w:r w:rsidRPr="00270BF8" w:rsidR="00725612">
            <w:rPr>
              <w:bCs/>
              <w:sz w:val="20"/>
            </w:rPr>
            <w:fldChar w:fldCharType="separate"/>
          </w:r>
          <w:r w:rsidRPr="00270BF8" w:rsidR="00725612">
            <w:rPr>
              <w:bCs/>
              <w:noProof/>
              <w:sz w:val="20"/>
            </w:rPr>
            <w:t>1</w:t>
          </w:r>
          <w:r w:rsidRPr="00270BF8" w:rsidR="00725612">
            <w:rPr>
              <w:bCs/>
              <w:sz w:val="20"/>
            </w:rPr>
            <w:fldChar w:fldCharType="end"/>
          </w:r>
          <w:r w:rsidRPr="00270BF8" w:rsidR="00725612">
            <w:rPr>
              <w:sz w:val="20"/>
            </w:rPr>
            <w:t xml:space="preserve"> / </w:t>
          </w:r>
          <w:r w:rsidRPr="00270BF8" w:rsidR="00725612">
            <w:rPr>
              <w:bCs/>
              <w:sz w:val="20"/>
            </w:rPr>
            <w:fldChar w:fldCharType="begin"/>
          </w:r>
          <w:r w:rsidRPr="00270BF8" w:rsidR="00725612">
            <w:rPr>
              <w:bCs/>
              <w:sz w:val="20"/>
            </w:rPr>
            <w:instrText xml:space="preserve"> NUMPAGES  \* Arabic  \* MERGEFORMAT </w:instrText>
          </w:r>
          <w:r w:rsidRPr="00270BF8" w:rsidR="00725612">
            <w:rPr>
              <w:bCs/>
              <w:sz w:val="20"/>
            </w:rPr>
            <w:fldChar w:fldCharType="separate"/>
          </w:r>
          <w:r w:rsidRPr="00270BF8" w:rsidR="00725612">
            <w:rPr>
              <w:bCs/>
              <w:noProof/>
              <w:sz w:val="20"/>
            </w:rPr>
            <w:t>1</w:t>
          </w:r>
          <w:r w:rsidRPr="00270BF8" w:rsidR="00725612">
            <w:rPr>
              <w:bCs/>
              <w:sz w:val="20"/>
            </w:rPr>
            <w:fldChar w:fldCharType="end"/>
          </w:r>
        </w:p>
        <w:p w:rsidR="00725612" w:rsidP="00725612" w:rsidRDefault="00725612" w14:paraId="127533A3" w14:textId="77777777">
          <w:pPr>
            <w:pStyle w:val="Header"/>
            <w:ind w:right="141"/>
            <w:rPr>
              <w:b/>
            </w:rPr>
          </w:pPr>
        </w:p>
      </w:tc>
      <w:tc>
        <w:tcPr>
          <w:tcW w:w="4869" w:type="dxa"/>
        </w:tcPr>
        <w:p w:rsidR="00725612" w:rsidP="00725612" w:rsidRDefault="00D01EF4" w14:paraId="354AA2D2" w14:textId="7EA4EFE0">
          <w:pPr>
            <w:pStyle w:val="Header"/>
            <w:tabs>
              <w:tab w:val="clear" w:pos="9360"/>
              <w:tab w:val="right" w:pos="5448"/>
            </w:tabs>
            <w:jc w:val="right"/>
            <w:rPr>
              <w:b/>
            </w:rPr>
          </w:pPr>
          <w:r w:rsidRPr="00E77D6F">
            <w:rPr>
              <w:rStyle w:val="NormalParagraphAftterChar"/>
              <w:noProof/>
            </w:rPr>
            <w:drawing>
              <wp:inline distT="0" distB="0" distL="0" distR="0" wp14:anchorId="18935452" wp14:editId="5EC25509">
                <wp:extent cx="1569720" cy="1138555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1324" cy="11614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753A06" w:rsidR="005C273C" w:rsidRDefault="005C273C" w14:paraId="73008B34" w14:textId="77777777">
    <w:pPr>
      <w:pStyle w:val="Header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033D1"/>
    <w:rsid w:val="000056C4"/>
    <w:rsid w:val="000167C0"/>
    <w:rsid w:val="00021876"/>
    <w:rsid w:val="0002288E"/>
    <w:rsid w:val="00031AB0"/>
    <w:rsid w:val="00032E69"/>
    <w:rsid w:val="000356AB"/>
    <w:rsid w:val="000357EB"/>
    <w:rsid w:val="00042593"/>
    <w:rsid w:val="00070EE8"/>
    <w:rsid w:val="00074151"/>
    <w:rsid w:val="0007575D"/>
    <w:rsid w:val="000844A3"/>
    <w:rsid w:val="00097D14"/>
    <w:rsid w:val="000A4D8F"/>
    <w:rsid w:val="000A665A"/>
    <w:rsid w:val="000B2C23"/>
    <w:rsid w:val="000D1F0F"/>
    <w:rsid w:val="000D37B0"/>
    <w:rsid w:val="000D5A6D"/>
    <w:rsid w:val="000D66B7"/>
    <w:rsid w:val="000E071F"/>
    <w:rsid w:val="000E1EED"/>
    <w:rsid w:val="000E7FFD"/>
    <w:rsid w:val="000F78B8"/>
    <w:rsid w:val="00103846"/>
    <w:rsid w:val="001110AF"/>
    <w:rsid w:val="0011793B"/>
    <w:rsid w:val="0012425E"/>
    <w:rsid w:val="00126D5A"/>
    <w:rsid w:val="00131FA4"/>
    <w:rsid w:val="00134A71"/>
    <w:rsid w:val="00135CE3"/>
    <w:rsid w:val="001365C6"/>
    <w:rsid w:val="00145793"/>
    <w:rsid w:val="00150990"/>
    <w:rsid w:val="00151545"/>
    <w:rsid w:val="00151C73"/>
    <w:rsid w:val="00154471"/>
    <w:rsid w:val="001621D9"/>
    <w:rsid w:val="00172B1E"/>
    <w:rsid w:val="00181D65"/>
    <w:rsid w:val="00182FAB"/>
    <w:rsid w:val="001830E0"/>
    <w:rsid w:val="001B1FD6"/>
    <w:rsid w:val="001B793C"/>
    <w:rsid w:val="001D1CE2"/>
    <w:rsid w:val="001D2AA4"/>
    <w:rsid w:val="001D6452"/>
    <w:rsid w:val="001D6807"/>
    <w:rsid w:val="001D77CF"/>
    <w:rsid w:val="0020108A"/>
    <w:rsid w:val="00203730"/>
    <w:rsid w:val="0020444E"/>
    <w:rsid w:val="00207B33"/>
    <w:rsid w:val="002216F1"/>
    <w:rsid w:val="00225BF0"/>
    <w:rsid w:val="002263A6"/>
    <w:rsid w:val="00234FB1"/>
    <w:rsid w:val="00235CA0"/>
    <w:rsid w:val="00245B0E"/>
    <w:rsid w:val="00255072"/>
    <w:rsid w:val="00257B29"/>
    <w:rsid w:val="00260AF5"/>
    <w:rsid w:val="00261876"/>
    <w:rsid w:val="0026269B"/>
    <w:rsid w:val="002669DB"/>
    <w:rsid w:val="00270BF8"/>
    <w:rsid w:val="00273BA9"/>
    <w:rsid w:val="00285628"/>
    <w:rsid w:val="002871B8"/>
    <w:rsid w:val="0029628E"/>
    <w:rsid w:val="002A29DF"/>
    <w:rsid w:val="002A382C"/>
    <w:rsid w:val="002B2DD1"/>
    <w:rsid w:val="002B332E"/>
    <w:rsid w:val="002B6B46"/>
    <w:rsid w:val="002C2FA5"/>
    <w:rsid w:val="002C531E"/>
    <w:rsid w:val="002D6294"/>
    <w:rsid w:val="002E2A56"/>
    <w:rsid w:val="002E2C64"/>
    <w:rsid w:val="002E3B13"/>
    <w:rsid w:val="002F0B0D"/>
    <w:rsid w:val="002F4F9B"/>
    <w:rsid w:val="00302B81"/>
    <w:rsid w:val="00310D41"/>
    <w:rsid w:val="00315FA3"/>
    <w:rsid w:val="003225F9"/>
    <w:rsid w:val="00327C79"/>
    <w:rsid w:val="00337723"/>
    <w:rsid w:val="0034612E"/>
    <w:rsid w:val="00355E20"/>
    <w:rsid w:val="00374316"/>
    <w:rsid w:val="00375052"/>
    <w:rsid w:val="00382070"/>
    <w:rsid w:val="0038349C"/>
    <w:rsid w:val="00383D55"/>
    <w:rsid w:val="00390E2B"/>
    <w:rsid w:val="00393BEA"/>
    <w:rsid w:val="00394029"/>
    <w:rsid w:val="003A2E44"/>
    <w:rsid w:val="003A31D7"/>
    <w:rsid w:val="003A39CC"/>
    <w:rsid w:val="003A4751"/>
    <w:rsid w:val="003A5445"/>
    <w:rsid w:val="003A7E69"/>
    <w:rsid w:val="003B1D59"/>
    <w:rsid w:val="003B5FD1"/>
    <w:rsid w:val="003C1010"/>
    <w:rsid w:val="003C6CFE"/>
    <w:rsid w:val="003C7089"/>
    <w:rsid w:val="003D097A"/>
    <w:rsid w:val="003D120B"/>
    <w:rsid w:val="003D4421"/>
    <w:rsid w:val="003D4B80"/>
    <w:rsid w:val="003E2178"/>
    <w:rsid w:val="003E3BAE"/>
    <w:rsid w:val="003E411F"/>
    <w:rsid w:val="003F0EF3"/>
    <w:rsid w:val="003F6143"/>
    <w:rsid w:val="003F6A99"/>
    <w:rsid w:val="003F77E2"/>
    <w:rsid w:val="00400AF8"/>
    <w:rsid w:val="0040109F"/>
    <w:rsid w:val="00402142"/>
    <w:rsid w:val="0043195D"/>
    <w:rsid w:val="004456E1"/>
    <w:rsid w:val="00446D38"/>
    <w:rsid w:val="004525C1"/>
    <w:rsid w:val="004564A3"/>
    <w:rsid w:val="00457214"/>
    <w:rsid w:val="00467A15"/>
    <w:rsid w:val="0047125B"/>
    <w:rsid w:val="0047137E"/>
    <w:rsid w:val="00487583"/>
    <w:rsid w:val="00492354"/>
    <w:rsid w:val="004A4D71"/>
    <w:rsid w:val="004B22F6"/>
    <w:rsid w:val="004B47ED"/>
    <w:rsid w:val="004B6FE5"/>
    <w:rsid w:val="004C4276"/>
    <w:rsid w:val="004C60A5"/>
    <w:rsid w:val="004F2432"/>
    <w:rsid w:val="004F64BA"/>
    <w:rsid w:val="005010DC"/>
    <w:rsid w:val="00515548"/>
    <w:rsid w:val="00516029"/>
    <w:rsid w:val="0051660C"/>
    <w:rsid w:val="0052047E"/>
    <w:rsid w:val="00524FE6"/>
    <w:rsid w:val="00532764"/>
    <w:rsid w:val="00540915"/>
    <w:rsid w:val="005421C5"/>
    <w:rsid w:val="00543913"/>
    <w:rsid w:val="00552846"/>
    <w:rsid w:val="00553D9D"/>
    <w:rsid w:val="00563DCD"/>
    <w:rsid w:val="00570947"/>
    <w:rsid w:val="005731CF"/>
    <w:rsid w:val="005739AB"/>
    <w:rsid w:val="005752F1"/>
    <w:rsid w:val="00575CCA"/>
    <w:rsid w:val="00576520"/>
    <w:rsid w:val="00583A95"/>
    <w:rsid w:val="00587157"/>
    <w:rsid w:val="00593EFC"/>
    <w:rsid w:val="00595ED4"/>
    <w:rsid w:val="00595F7F"/>
    <w:rsid w:val="005963DE"/>
    <w:rsid w:val="0059799E"/>
    <w:rsid w:val="00597CB6"/>
    <w:rsid w:val="005A0994"/>
    <w:rsid w:val="005B0B51"/>
    <w:rsid w:val="005B297A"/>
    <w:rsid w:val="005B3AEA"/>
    <w:rsid w:val="005C273C"/>
    <w:rsid w:val="005C3FE6"/>
    <w:rsid w:val="005F2559"/>
    <w:rsid w:val="005F2911"/>
    <w:rsid w:val="005F5EC9"/>
    <w:rsid w:val="005F6BCC"/>
    <w:rsid w:val="0060194A"/>
    <w:rsid w:val="0060202A"/>
    <w:rsid w:val="00605D59"/>
    <w:rsid w:val="00610A30"/>
    <w:rsid w:val="00612ABF"/>
    <w:rsid w:val="006220F3"/>
    <w:rsid w:val="006245DA"/>
    <w:rsid w:val="00627A51"/>
    <w:rsid w:val="006408B5"/>
    <w:rsid w:val="006416C8"/>
    <w:rsid w:val="00670603"/>
    <w:rsid w:val="0067225B"/>
    <w:rsid w:val="00672C91"/>
    <w:rsid w:val="00673CC2"/>
    <w:rsid w:val="00677AD5"/>
    <w:rsid w:val="0068273F"/>
    <w:rsid w:val="00683CCE"/>
    <w:rsid w:val="00684EEB"/>
    <w:rsid w:val="006860EB"/>
    <w:rsid w:val="006907F2"/>
    <w:rsid w:val="006A1522"/>
    <w:rsid w:val="006A2A7B"/>
    <w:rsid w:val="006B071D"/>
    <w:rsid w:val="006B078E"/>
    <w:rsid w:val="006B799D"/>
    <w:rsid w:val="006C30D9"/>
    <w:rsid w:val="006C4581"/>
    <w:rsid w:val="006C69B8"/>
    <w:rsid w:val="006D4B90"/>
    <w:rsid w:val="006D64AE"/>
    <w:rsid w:val="006E2DBB"/>
    <w:rsid w:val="006E333D"/>
    <w:rsid w:val="006F2626"/>
    <w:rsid w:val="0071439C"/>
    <w:rsid w:val="007145DF"/>
    <w:rsid w:val="00714AA7"/>
    <w:rsid w:val="0071547E"/>
    <w:rsid w:val="00716E24"/>
    <w:rsid w:val="007203E4"/>
    <w:rsid w:val="00725612"/>
    <w:rsid w:val="0073265C"/>
    <w:rsid w:val="007367A2"/>
    <w:rsid w:val="00736AF4"/>
    <w:rsid w:val="00741F6B"/>
    <w:rsid w:val="007537BA"/>
    <w:rsid w:val="00753A06"/>
    <w:rsid w:val="00760FA8"/>
    <w:rsid w:val="00762A5F"/>
    <w:rsid w:val="00763C1F"/>
    <w:rsid w:val="00765190"/>
    <w:rsid w:val="00766078"/>
    <w:rsid w:val="00771749"/>
    <w:rsid w:val="007739C5"/>
    <w:rsid w:val="007773B8"/>
    <w:rsid w:val="00777ADC"/>
    <w:rsid w:val="007804B7"/>
    <w:rsid w:val="007900BA"/>
    <w:rsid w:val="00797305"/>
    <w:rsid w:val="007A0A2F"/>
    <w:rsid w:val="007A2E5D"/>
    <w:rsid w:val="007B235B"/>
    <w:rsid w:val="007C08D7"/>
    <w:rsid w:val="007E323C"/>
    <w:rsid w:val="007E5016"/>
    <w:rsid w:val="007E5546"/>
    <w:rsid w:val="007F72E2"/>
    <w:rsid w:val="007F7C3A"/>
    <w:rsid w:val="00802B5B"/>
    <w:rsid w:val="008115F9"/>
    <w:rsid w:val="008139D6"/>
    <w:rsid w:val="00814BFD"/>
    <w:rsid w:val="00815D27"/>
    <w:rsid w:val="00817EE6"/>
    <w:rsid w:val="00820262"/>
    <w:rsid w:val="008255B2"/>
    <w:rsid w:val="00836184"/>
    <w:rsid w:val="0084158D"/>
    <w:rsid w:val="008422BA"/>
    <w:rsid w:val="00844B00"/>
    <w:rsid w:val="00844D12"/>
    <w:rsid w:val="00845DAF"/>
    <w:rsid w:val="00845E08"/>
    <w:rsid w:val="00850608"/>
    <w:rsid w:val="00851ED5"/>
    <w:rsid w:val="008533EF"/>
    <w:rsid w:val="00856BBF"/>
    <w:rsid w:val="00864FE4"/>
    <w:rsid w:val="008655F8"/>
    <w:rsid w:val="00875751"/>
    <w:rsid w:val="008909B5"/>
    <w:rsid w:val="008A60B3"/>
    <w:rsid w:val="008A6160"/>
    <w:rsid w:val="008B2E04"/>
    <w:rsid w:val="008C3901"/>
    <w:rsid w:val="008D7475"/>
    <w:rsid w:val="008E01D3"/>
    <w:rsid w:val="008E766D"/>
    <w:rsid w:val="008F0A38"/>
    <w:rsid w:val="008F1A52"/>
    <w:rsid w:val="008F1A96"/>
    <w:rsid w:val="008F6915"/>
    <w:rsid w:val="00901D2D"/>
    <w:rsid w:val="00902474"/>
    <w:rsid w:val="009072D1"/>
    <w:rsid w:val="00914C53"/>
    <w:rsid w:val="00920A26"/>
    <w:rsid w:val="00921C09"/>
    <w:rsid w:val="0092542A"/>
    <w:rsid w:val="0092582F"/>
    <w:rsid w:val="00933DB5"/>
    <w:rsid w:val="009359FB"/>
    <w:rsid w:val="00937702"/>
    <w:rsid w:val="00941ABC"/>
    <w:rsid w:val="00943A17"/>
    <w:rsid w:val="009453BC"/>
    <w:rsid w:val="00954C6C"/>
    <w:rsid w:val="00961927"/>
    <w:rsid w:val="00966D04"/>
    <w:rsid w:val="00975171"/>
    <w:rsid w:val="00982950"/>
    <w:rsid w:val="00982BCA"/>
    <w:rsid w:val="00991278"/>
    <w:rsid w:val="0099175E"/>
    <w:rsid w:val="00992B64"/>
    <w:rsid w:val="009943A4"/>
    <w:rsid w:val="00997858"/>
    <w:rsid w:val="009A533A"/>
    <w:rsid w:val="009A69FF"/>
    <w:rsid w:val="009B1065"/>
    <w:rsid w:val="009B3C58"/>
    <w:rsid w:val="009B43A2"/>
    <w:rsid w:val="009B485A"/>
    <w:rsid w:val="009B4C48"/>
    <w:rsid w:val="009B6863"/>
    <w:rsid w:val="009D508B"/>
    <w:rsid w:val="009D6FE7"/>
    <w:rsid w:val="009E16EA"/>
    <w:rsid w:val="009E251E"/>
    <w:rsid w:val="009E7505"/>
    <w:rsid w:val="009F1AA7"/>
    <w:rsid w:val="009F21B5"/>
    <w:rsid w:val="009F5C30"/>
    <w:rsid w:val="00A00B95"/>
    <w:rsid w:val="00A01AB9"/>
    <w:rsid w:val="00A048EC"/>
    <w:rsid w:val="00A30C38"/>
    <w:rsid w:val="00A3208F"/>
    <w:rsid w:val="00A320EE"/>
    <w:rsid w:val="00A42BE5"/>
    <w:rsid w:val="00A44DBE"/>
    <w:rsid w:val="00A46A17"/>
    <w:rsid w:val="00A51764"/>
    <w:rsid w:val="00A51C33"/>
    <w:rsid w:val="00A715DD"/>
    <w:rsid w:val="00A720D5"/>
    <w:rsid w:val="00A76F36"/>
    <w:rsid w:val="00A87D40"/>
    <w:rsid w:val="00A9010E"/>
    <w:rsid w:val="00A940EF"/>
    <w:rsid w:val="00A9468B"/>
    <w:rsid w:val="00A9726D"/>
    <w:rsid w:val="00AA5052"/>
    <w:rsid w:val="00AB0FAA"/>
    <w:rsid w:val="00AB3823"/>
    <w:rsid w:val="00AB68E2"/>
    <w:rsid w:val="00AB7A90"/>
    <w:rsid w:val="00AC2BF4"/>
    <w:rsid w:val="00AD24FD"/>
    <w:rsid w:val="00AD63C8"/>
    <w:rsid w:val="00AF1EDD"/>
    <w:rsid w:val="00AF4452"/>
    <w:rsid w:val="00B01DA6"/>
    <w:rsid w:val="00B0290C"/>
    <w:rsid w:val="00B056D3"/>
    <w:rsid w:val="00B10D93"/>
    <w:rsid w:val="00B12F22"/>
    <w:rsid w:val="00B22FDE"/>
    <w:rsid w:val="00B26F2B"/>
    <w:rsid w:val="00B2769B"/>
    <w:rsid w:val="00B30C7A"/>
    <w:rsid w:val="00B32D4B"/>
    <w:rsid w:val="00B402B9"/>
    <w:rsid w:val="00B413C1"/>
    <w:rsid w:val="00B434D4"/>
    <w:rsid w:val="00B437D5"/>
    <w:rsid w:val="00B468F9"/>
    <w:rsid w:val="00B54712"/>
    <w:rsid w:val="00B57659"/>
    <w:rsid w:val="00B57A81"/>
    <w:rsid w:val="00B602CD"/>
    <w:rsid w:val="00B60D54"/>
    <w:rsid w:val="00B61CFC"/>
    <w:rsid w:val="00B6550F"/>
    <w:rsid w:val="00B719FE"/>
    <w:rsid w:val="00B8205C"/>
    <w:rsid w:val="00B862BF"/>
    <w:rsid w:val="00B86BCD"/>
    <w:rsid w:val="00B87AA7"/>
    <w:rsid w:val="00B91CA1"/>
    <w:rsid w:val="00B96060"/>
    <w:rsid w:val="00BA3B6D"/>
    <w:rsid w:val="00BA54E9"/>
    <w:rsid w:val="00BA6B62"/>
    <w:rsid w:val="00BA6D75"/>
    <w:rsid w:val="00BC04C7"/>
    <w:rsid w:val="00BC232B"/>
    <w:rsid w:val="00BC5477"/>
    <w:rsid w:val="00BD2533"/>
    <w:rsid w:val="00BD2E5D"/>
    <w:rsid w:val="00BD35AE"/>
    <w:rsid w:val="00BE5952"/>
    <w:rsid w:val="00BE6BE6"/>
    <w:rsid w:val="00BF0F10"/>
    <w:rsid w:val="00BF35DC"/>
    <w:rsid w:val="00BF62FD"/>
    <w:rsid w:val="00C023EB"/>
    <w:rsid w:val="00C03EC5"/>
    <w:rsid w:val="00C05656"/>
    <w:rsid w:val="00C12C0A"/>
    <w:rsid w:val="00C155A0"/>
    <w:rsid w:val="00C27C1A"/>
    <w:rsid w:val="00C331F2"/>
    <w:rsid w:val="00C36F18"/>
    <w:rsid w:val="00C40BE4"/>
    <w:rsid w:val="00C41DE3"/>
    <w:rsid w:val="00C47206"/>
    <w:rsid w:val="00C50A59"/>
    <w:rsid w:val="00C513A2"/>
    <w:rsid w:val="00C557F2"/>
    <w:rsid w:val="00C64CE2"/>
    <w:rsid w:val="00C75523"/>
    <w:rsid w:val="00C76389"/>
    <w:rsid w:val="00C9047B"/>
    <w:rsid w:val="00C914A4"/>
    <w:rsid w:val="00C94A31"/>
    <w:rsid w:val="00C9581F"/>
    <w:rsid w:val="00CA6394"/>
    <w:rsid w:val="00CB6CC5"/>
    <w:rsid w:val="00CB70AD"/>
    <w:rsid w:val="00CD1B92"/>
    <w:rsid w:val="00CD2087"/>
    <w:rsid w:val="00CE28DA"/>
    <w:rsid w:val="00CE29C5"/>
    <w:rsid w:val="00CF161B"/>
    <w:rsid w:val="00D01887"/>
    <w:rsid w:val="00D01EF4"/>
    <w:rsid w:val="00D02938"/>
    <w:rsid w:val="00D149CC"/>
    <w:rsid w:val="00D17AD3"/>
    <w:rsid w:val="00D17F78"/>
    <w:rsid w:val="00D17FCE"/>
    <w:rsid w:val="00D21C68"/>
    <w:rsid w:val="00D21D63"/>
    <w:rsid w:val="00D235D0"/>
    <w:rsid w:val="00D241D5"/>
    <w:rsid w:val="00D41DC8"/>
    <w:rsid w:val="00D517E9"/>
    <w:rsid w:val="00D52047"/>
    <w:rsid w:val="00D53A2A"/>
    <w:rsid w:val="00D53B6F"/>
    <w:rsid w:val="00D54A61"/>
    <w:rsid w:val="00D6006D"/>
    <w:rsid w:val="00D72A07"/>
    <w:rsid w:val="00D72E02"/>
    <w:rsid w:val="00D75AAF"/>
    <w:rsid w:val="00D842BD"/>
    <w:rsid w:val="00D96F6B"/>
    <w:rsid w:val="00DA0F11"/>
    <w:rsid w:val="00DA580A"/>
    <w:rsid w:val="00DA70E4"/>
    <w:rsid w:val="00DB03AE"/>
    <w:rsid w:val="00DB3EC0"/>
    <w:rsid w:val="00DB4B5B"/>
    <w:rsid w:val="00DC00DF"/>
    <w:rsid w:val="00DC13E5"/>
    <w:rsid w:val="00DC1B00"/>
    <w:rsid w:val="00DC532C"/>
    <w:rsid w:val="00DC6F05"/>
    <w:rsid w:val="00DC7A7B"/>
    <w:rsid w:val="00DD5A7F"/>
    <w:rsid w:val="00DE0D07"/>
    <w:rsid w:val="00DF30F1"/>
    <w:rsid w:val="00DF785F"/>
    <w:rsid w:val="00E111C4"/>
    <w:rsid w:val="00E220AD"/>
    <w:rsid w:val="00E22B7E"/>
    <w:rsid w:val="00E40C63"/>
    <w:rsid w:val="00E41182"/>
    <w:rsid w:val="00E4361D"/>
    <w:rsid w:val="00E54F17"/>
    <w:rsid w:val="00E5534C"/>
    <w:rsid w:val="00E57FBF"/>
    <w:rsid w:val="00E65451"/>
    <w:rsid w:val="00E67097"/>
    <w:rsid w:val="00E67112"/>
    <w:rsid w:val="00E76C25"/>
    <w:rsid w:val="00E804FF"/>
    <w:rsid w:val="00E81378"/>
    <w:rsid w:val="00E902EA"/>
    <w:rsid w:val="00E96A2B"/>
    <w:rsid w:val="00EA246E"/>
    <w:rsid w:val="00EA27AA"/>
    <w:rsid w:val="00EA2C4F"/>
    <w:rsid w:val="00EA5364"/>
    <w:rsid w:val="00EB5B19"/>
    <w:rsid w:val="00EC1995"/>
    <w:rsid w:val="00EC47B3"/>
    <w:rsid w:val="00EC4C86"/>
    <w:rsid w:val="00EC4EE7"/>
    <w:rsid w:val="00EC5F5F"/>
    <w:rsid w:val="00ED00C9"/>
    <w:rsid w:val="00ED0377"/>
    <w:rsid w:val="00ED438C"/>
    <w:rsid w:val="00ED4B50"/>
    <w:rsid w:val="00ED7396"/>
    <w:rsid w:val="00EE2CA3"/>
    <w:rsid w:val="00EE53F7"/>
    <w:rsid w:val="00EF1B44"/>
    <w:rsid w:val="00F101C7"/>
    <w:rsid w:val="00F14176"/>
    <w:rsid w:val="00F20F72"/>
    <w:rsid w:val="00F219F1"/>
    <w:rsid w:val="00F24584"/>
    <w:rsid w:val="00F36D3B"/>
    <w:rsid w:val="00F36FA0"/>
    <w:rsid w:val="00F44822"/>
    <w:rsid w:val="00F47EDF"/>
    <w:rsid w:val="00F50CB4"/>
    <w:rsid w:val="00F53E8C"/>
    <w:rsid w:val="00F66A1F"/>
    <w:rsid w:val="00F7000E"/>
    <w:rsid w:val="00F74A67"/>
    <w:rsid w:val="00F77040"/>
    <w:rsid w:val="00F8062E"/>
    <w:rsid w:val="00F81AE9"/>
    <w:rsid w:val="00F848FB"/>
    <w:rsid w:val="00F86468"/>
    <w:rsid w:val="00FA4D66"/>
    <w:rsid w:val="00FA6860"/>
    <w:rsid w:val="00FB06A1"/>
    <w:rsid w:val="00FB3DCE"/>
    <w:rsid w:val="00FB4D27"/>
    <w:rsid w:val="00FD2811"/>
    <w:rsid w:val="00FD6A00"/>
    <w:rsid w:val="00FE1868"/>
    <w:rsid w:val="00FE2946"/>
    <w:rsid w:val="00FE59F5"/>
    <w:rsid w:val="00FF228D"/>
    <w:rsid w:val="00FF30F5"/>
    <w:rsid w:val="00FF6593"/>
    <w:rsid w:val="00FF66A4"/>
    <w:rsid w:val="00FF6ECF"/>
    <w:rsid w:val="00FF7D88"/>
    <w:rsid w:val="00FF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4DF3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LineAmountFormat">
    <w:name w:val="LineAmountFormat"/>
    <w:basedOn w:val="Normal"/>
    <w:link w:val="LineAmountFormatChar"/>
    <w:qFormat/>
    <w:rsid w:val="00FE2946"/>
    <w:pPr>
      <w:jc w:val="right"/>
    </w:pPr>
  </w:style>
  <w:style w:type="character" w:customStyle="1" w:styleId="LineAmountFormatChar">
    <w:name w:val="LineAmountFormat Char"/>
    <w:basedOn w:val="DefaultParagraphFont"/>
    <w:link w:val="LineAmountFormat"/>
    <w:rsid w:val="00FE2946"/>
  </w:style>
  <w:style w:type="character" w:styleId="CommentReference">
    <w:name w:val="annotation reference"/>
    <w:basedOn w:val="DefaultParagraphFont"/>
    <w:uiPriority w:val="99"/>
    <w:semiHidden/>
    <w:unhideWhenUsed/>
    <w:rsid w:val="00C155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55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55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55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55A0"/>
    <w:rPr>
      <w:b/>
      <w:bCs/>
      <w:sz w:val="20"/>
      <w:szCs w:val="20"/>
    </w:rPr>
  </w:style>
  <w:style w:type="paragraph" w:customStyle="1" w:styleId="NormalParagraphAftter">
    <w:name w:val="Normal Paragraph Aftter"/>
    <w:basedOn w:val="Header"/>
    <w:link w:val="NormalParagraphAftterChar"/>
    <w:qFormat/>
    <w:rsid w:val="00627A51"/>
    <w:pPr>
      <w:spacing w:after="200"/>
      <w:jc w:val="right"/>
    </w:pPr>
  </w:style>
  <w:style w:type="character" w:customStyle="1" w:styleId="NormalParagraphAftterChar">
    <w:name w:val="Normal Paragraph Aftter Char"/>
    <w:basedOn w:val="HeaderChar"/>
    <w:link w:val="NormalParagraphAftter"/>
    <w:rsid w:val="00627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D9D1C-625F-4450-891D-14D665DC0E69}"/>
      </w:docPartPr>
      <w:docPartBody>
        <w:p w:rsidR="00DB3A0C" w:rsidRDefault="003959BC"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3FE681C7F04765B3EC81C260B7AE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CD2140-FF21-4640-8398-65428B337C0C}"/>
      </w:docPartPr>
      <w:docPartBody>
        <w:p w:rsidR="005F2DE3" w:rsidRDefault="00C26947" w:rsidP="00C26947">
          <w:pPr>
            <w:pStyle w:val="C93FE681C7F04765B3EC81C260B7AE2A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E6490C64644E1B9FA31E3E58A9A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F2347-85DD-426B-AF66-03A56B319376}"/>
      </w:docPartPr>
      <w:docPartBody>
        <w:p w:rsidR="005F2DE3" w:rsidRDefault="00C26947" w:rsidP="00C26947">
          <w:pPr>
            <w:pStyle w:val="2CE6490C64644E1B9FA31E3E58A9A91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D301D04C9F446A19DBC4250D79AE0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EE2BC-2BC2-4A97-963F-EAB4F813C171}"/>
      </w:docPartPr>
      <w:docPartBody>
        <w:p w:rsidR="005F2DE3" w:rsidRDefault="00C26947" w:rsidP="00C26947">
          <w:pPr>
            <w:pStyle w:val="DD301D04C9F446A19DBC4250D79AE0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CC38DFC49EF40328F3F476F37EED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F202EE-E152-4055-A6F5-39D3E7292BE6}"/>
      </w:docPartPr>
      <w:docPartBody>
        <w:p w:rsidR="00535667" w:rsidRDefault="008F3135" w:rsidP="008F3135">
          <w:pPr>
            <w:pStyle w:val="DCC38DFC49EF40328F3F476F37EEDBB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99851515E554449C9B97D531D3011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FD9C6-08C5-494E-BC52-4DFBE13F2646}"/>
      </w:docPartPr>
      <w:docPartBody>
        <w:p w:rsidR="00535667" w:rsidRDefault="008F3135" w:rsidP="008F3135">
          <w:pPr>
            <w:pStyle w:val="99851515E554449C9B97D531D30115CA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1932F6BF75D481EBB4781D8482B3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99C80-776F-4F0D-8574-F7FCE78EFDFF}"/>
      </w:docPartPr>
      <w:docPartBody>
        <w:p w:rsidR="00535667" w:rsidRDefault="008F3135" w:rsidP="008F3135">
          <w:pPr>
            <w:pStyle w:val="61932F6BF75D481EBB4781D8482B3A7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A00A07E21194B40A41563B8635547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DF5B7-8248-439D-901E-B072954A0C93}"/>
      </w:docPartPr>
      <w:docPartBody>
        <w:p w:rsidR="009B4865" w:rsidRDefault="00BE4F57" w:rsidP="00BE4F57">
          <w:pPr>
            <w:pStyle w:val="2A00A07E21194B40A41563B863554780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2E0FD4569E4027951202E16292D1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99DF7-D8B1-4091-8511-F435C767403C}"/>
      </w:docPartPr>
      <w:docPartBody>
        <w:p w:rsidR="009B4865" w:rsidRDefault="00BE4F57" w:rsidP="00BE4F57">
          <w:pPr>
            <w:pStyle w:val="7A2E0FD4569E4027951202E16292D1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47D93406BCB4ADAB71E60BDE02EC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F18DA-6E84-4937-A377-27A7DD28F6B2}"/>
      </w:docPartPr>
      <w:docPartBody>
        <w:p w:rsidR="009B4865" w:rsidRDefault="00BE4F57" w:rsidP="00BE4F57">
          <w:pPr>
            <w:pStyle w:val="947D93406BCB4ADAB71E60BDE02EC44B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18D8626B4E40DAAA4E77E7709FD0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DFA71-4ED2-4FED-B54A-27A09736733A}"/>
      </w:docPartPr>
      <w:docPartBody>
        <w:p w:rsidR="009B4865" w:rsidRDefault="00BE4F57" w:rsidP="00BE4F57">
          <w:pPr>
            <w:pStyle w:val="2018D8626B4E40DAAA4E77E7709FD01A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910462ADD04110A0381C361683D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AB8423-C0B6-47C1-AD0E-D6F5D9F5C0D3}"/>
      </w:docPartPr>
      <w:docPartBody>
        <w:p w:rsidR="009B4865" w:rsidRDefault="00BE4F57" w:rsidP="00BE4F57">
          <w:pPr>
            <w:pStyle w:val="28910462ADD04110A0381C361683D14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53213D11AD04F839C16EA7351449B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4853A6-8CC9-4781-B925-E0873C548E11}"/>
      </w:docPartPr>
      <w:docPartBody>
        <w:p w:rsidR="009B4865" w:rsidRDefault="00BE4F57" w:rsidP="00BE4F57">
          <w:pPr>
            <w:pStyle w:val="253213D11AD04F839C16EA7351449BF9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20857E532549D5806C7BC32A263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F530D3-AAFD-40A6-83CF-776131E51D64}"/>
      </w:docPartPr>
      <w:docPartBody>
        <w:p w:rsidR="009B4865" w:rsidRDefault="00BE4F57" w:rsidP="00BE4F57">
          <w:pPr>
            <w:pStyle w:val="F120857E532549D5806C7BC32A263C79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DAD26EEEBA425292ABAC80D7081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C1E91-DC53-405A-AB4E-D7B040FFA44A}"/>
      </w:docPartPr>
      <w:docPartBody>
        <w:p w:rsidR="009B4865" w:rsidRDefault="00BE4F57" w:rsidP="00BE4F57">
          <w:pPr>
            <w:pStyle w:val="A8DAD26EEEBA425292ABAC80D7081B3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13E59699B0D48D28964EA579A9A1F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93287F-4264-4F15-B49B-3ADC37A8C3D7}"/>
      </w:docPartPr>
      <w:docPartBody>
        <w:p w:rsidR="009B4865" w:rsidRDefault="00BE4F57" w:rsidP="00BE4F57">
          <w:pPr>
            <w:pStyle w:val="F13E59699B0D48D28964EA579A9A1F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B6584C40AFC4E51A4016721BE5BF1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78393-4B66-4893-A91F-1584F7EA605E}"/>
      </w:docPartPr>
      <w:docPartBody>
        <w:p w:rsidR="009B4865" w:rsidRDefault="00BE4F57" w:rsidP="00BE4F57">
          <w:pPr>
            <w:pStyle w:val="FB6584C40AFC4E51A4016721BE5BF1C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00B4E0E55094461A0714FF978998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3AE62-664E-4377-B342-4718DF4C4722}"/>
      </w:docPartPr>
      <w:docPartBody>
        <w:p w:rsidR="009B4865" w:rsidRDefault="00BE4F57" w:rsidP="00BE4F57">
          <w:pPr>
            <w:pStyle w:val="D00B4E0E55094461A0714FF9789985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C204D7E435E4BDC8087203E660C6D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E701D3-C63C-46D0-A80B-2C934403DD76}"/>
      </w:docPartPr>
      <w:docPartBody>
        <w:p w:rsidR="009B4865" w:rsidRDefault="00BE4F57" w:rsidP="00BE4F57">
          <w:pPr>
            <w:pStyle w:val="CC204D7E435E4BDC8087203E660C6D63"/>
          </w:pPr>
          <w:r w:rsidRPr="001528E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5692190DC1C428C830BC1E8E46BD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494B8A-8B7C-4850-BACD-32FD7486AD9A}"/>
      </w:docPartPr>
      <w:docPartBody>
        <w:p w:rsidR="00875F98" w:rsidRDefault="00B127C3" w:rsidP="00B127C3">
          <w:pPr>
            <w:pStyle w:val="85692190DC1C428C830BC1E8E46BDC8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10697FFC61B45089A132EE409E0BD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D8847-C86F-4DA3-B6C3-F2B91CC6A8F9}"/>
      </w:docPartPr>
      <w:docPartBody>
        <w:p w:rsidR="00875F98" w:rsidRDefault="00B127C3" w:rsidP="00B127C3">
          <w:pPr>
            <w:pStyle w:val="310697FFC61B45089A132EE409E0BD8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9FD6B0E5E954C529F32C98560075F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EA86B-A920-441B-B03A-5F7FF4B7CA8C}"/>
      </w:docPartPr>
      <w:docPartBody>
        <w:p w:rsidR="00875F98" w:rsidRDefault="00B127C3" w:rsidP="00B127C3">
          <w:pPr>
            <w:pStyle w:val="99FD6B0E5E954C529F32C98560075F90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003D82"/>
    <w:rsid w:val="0001449E"/>
    <w:rsid w:val="000440A0"/>
    <w:rsid w:val="00052BC8"/>
    <w:rsid w:val="00077141"/>
    <w:rsid w:val="00084FDA"/>
    <w:rsid w:val="000A1281"/>
    <w:rsid w:val="000A364A"/>
    <w:rsid w:val="000A53B1"/>
    <w:rsid w:val="000B4F4E"/>
    <w:rsid w:val="001507DC"/>
    <w:rsid w:val="00194830"/>
    <w:rsid w:val="001D36B1"/>
    <w:rsid w:val="001F00BC"/>
    <w:rsid w:val="001F3A4B"/>
    <w:rsid w:val="001F3EFC"/>
    <w:rsid w:val="00213143"/>
    <w:rsid w:val="002306BE"/>
    <w:rsid w:val="00236880"/>
    <w:rsid w:val="002646FB"/>
    <w:rsid w:val="00282A78"/>
    <w:rsid w:val="00295B82"/>
    <w:rsid w:val="002A00F8"/>
    <w:rsid w:val="002F71CA"/>
    <w:rsid w:val="003146B6"/>
    <w:rsid w:val="003238F2"/>
    <w:rsid w:val="00330912"/>
    <w:rsid w:val="00332C82"/>
    <w:rsid w:val="0033512B"/>
    <w:rsid w:val="003959BC"/>
    <w:rsid w:val="003E0989"/>
    <w:rsid w:val="003F7779"/>
    <w:rsid w:val="00401A56"/>
    <w:rsid w:val="00461FB0"/>
    <w:rsid w:val="004A555E"/>
    <w:rsid w:val="004D6544"/>
    <w:rsid w:val="004F567A"/>
    <w:rsid w:val="00533D54"/>
    <w:rsid w:val="00535667"/>
    <w:rsid w:val="005450EF"/>
    <w:rsid w:val="005D4720"/>
    <w:rsid w:val="005F2DE3"/>
    <w:rsid w:val="00624FA6"/>
    <w:rsid w:val="00684A7A"/>
    <w:rsid w:val="006B0586"/>
    <w:rsid w:val="006D07D3"/>
    <w:rsid w:val="006F7026"/>
    <w:rsid w:val="00703A48"/>
    <w:rsid w:val="007061CB"/>
    <w:rsid w:val="00782396"/>
    <w:rsid w:val="007C2290"/>
    <w:rsid w:val="007E7C13"/>
    <w:rsid w:val="007F0EB0"/>
    <w:rsid w:val="00847987"/>
    <w:rsid w:val="008506F4"/>
    <w:rsid w:val="00874FEA"/>
    <w:rsid w:val="00875F98"/>
    <w:rsid w:val="008A22EB"/>
    <w:rsid w:val="008F3135"/>
    <w:rsid w:val="008F3546"/>
    <w:rsid w:val="009343ED"/>
    <w:rsid w:val="00945794"/>
    <w:rsid w:val="00977558"/>
    <w:rsid w:val="00981D12"/>
    <w:rsid w:val="009B4865"/>
    <w:rsid w:val="009D03EC"/>
    <w:rsid w:val="009D1832"/>
    <w:rsid w:val="009E51C3"/>
    <w:rsid w:val="00A00684"/>
    <w:rsid w:val="00A11357"/>
    <w:rsid w:val="00A17588"/>
    <w:rsid w:val="00A204A5"/>
    <w:rsid w:val="00A30FDF"/>
    <w:rsid w:val="00A50F18"/>
    <w:rsid w:val="00A55420"/>
    <w:rsid w:val="00A772AE"/>
    <w:rsid w:val="00AA4803"/>
    <w:rsid w:val="00AA7526"/>
    <w:rsid w:val="00AE0358"/>
    <w:rsid w:val="00B127C3"/>
    <w:rsid w:val="00B24467"/>
    <w:rsid w:val="00B5530F"/>
    <w:rsid w:val="00B61655"/>
    <w:rsid w:val="00B77B04"/>
    <w:rsid w:val="00B81A93"/>
    <w:rsid w:val="00B83248"/>
    <w:rsid w:val="00B90560"/>
    <w:rsid w:val="00B95825"/>
    <w:rsid w:val="00BA10F6"/>
    <w:rsid w:val="00BC0F3D"/>
    <w:rsid w:val="00BE4F57"/>
    <w:rsid w:val="00BF474D"/>
    <w:rsid w:val="00C26947"/>
    <w:rsid w:val="00C712D5"/>
    <w:rsid w:val="00CB4659"/>
    <w:rsid w:val="00CD2C69"/>
    <w:rsid w:val="00CD571A"/>
    <w:rsid w:val="00CE2D21"/>
    <w:rsid w:val="00CF040B"/>
    <w:rsid w:val="00D06423"/>
    <w:rsid w:val="00D531D2"/>
    <w:rsid w:val="00D67D5F"/>
    <w:rsid w:val="00D95AA9"/>
    <w:rsid w:val="00DA13F5"/>
    <w:rsid w:val="00DB3A0C"/>
    <w:rsid w:val="00E05F4B"/>
    <w:rsid w:val="00E35EDF"/>
    <w:rsid w:val="00E4425B"/>
    <w:rsid w:val="00E7673F"/>
    <w:rsid w:val="00E832CE"/>
    <w:rsid w:val="00E836AB"/>
    <w:rsid w:val="00EB1A88"/>
    <w:rsid w:val="00ED68E7"/>
    <w:rsid w:val="00EE2183"/>
    <w:rsid w:val="00EE4E08"/>
    <w:rsid w:val="00F128FD"/>
    <w:rsid w:val="00F12CCB"/>
    <w:rsid w:val="00F27EC2"/>
    <w:rsid w:val="00F53433"/>
    <w:rsid w:val="00F97AA5"/>
    <w:rsid w:val="00FA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F00BC"/>
    <w:rPr>
      <w:color w:val="808080"/>
    </w:rPr>
  </w:style>
  <w:style w:type="paragraph" w:customStyle="1" w:styleId="DCC38DFC49EF40328F3F476F37EEDBB7">
    <w:name w:val="DCC38DFC49EF40328F3F476F37EEDBB7"/>
    <w:rsid w:val="008F3135"/>
  </w:style>
  <w:style w:type="paragraph" w:customStyle="1" w:styleId="99851515E554449C9B97D531D30115CA">
    <w:name w:val="99851515E554449C9B97D531D30115CA"/>
    <w:rsid w:val="008F3135"/>
  </w:style>
  <w:style w:type="paragraph" w:customStyle="1" w:styleId="61932F6BF75D481EBB4781D8482B3A71">
    <w:name w:val="61932F6BF75D481EBB4781D8482B3A71"/>
    <w:rsid w:val="008F3135"/>
  </w:style>
  <w:style w:type="paragraph" w:customStyle="1" w:styleId="C93FE681C7F04765B3EC81C260B7AE2A">
    <w:name w:val="C93FE681C7F04765B3EC81C260B7AE2A"/>
    <w:rsid w:val="00C26947"/>
  </w:style>
  <w:style w:type="paragraph" w:customStyle="1" w:styleId="2CE6490C64644E1B9FA31E3E58A9A913">
    <w:name w:val="2CE6490C64644E1B9FA31E3E58A9A913"/>
    <w:rsid w:val="00C26947"/>
  </w:style>
  <w:style w:type="paragraph" w:customStyle="1" w:styleId="DD301D04C9F446A19DBC4250D79AE044">
    <w:name w:val="DD301D04C9F446A19DBC4250D79AE044"/>
    <w:rsid w:val="00C26947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2A00A07E21194B40A41563B863554780">
    <w:name w:val="2A00A07E21194B40A41563B863554780"/>
    <w:rsid w:val="00BE4F57"/>
  </w:style>
  <w:style w:type="paragraph" w:customStyle="1" w:styleId="7A2E0FD4569E4027951202E16292D179">
    <w:name w:val="7A2E0FD4569E4027951202E16292D179"/>
    <w:rsid w:val="00BE4F57"/>
  </w:style>
  <w:style w:type="paragraph" w:customStyle="1" w:styleId="947D93406BCB4ADAB71E60BDE02EC44B">
    <w:name w:val="947D93406BCB4ADAB71E60BDE02EC44B"/>
    <w:rsid w:val="00BE4F57"/>
  </w:style>
  <w:style w:type="paragraph" w:customStyle="1" w:styleId="2018D8626B4E40DAAA4E77E7709FD01A">
    <w:name w:val="2018D8626B4E40DAAA4E77E7709FD01A"/>
    <w:rsid w:val="00BE4F57"/>
  </w:style>
  <w:style w:type="paragraph" w:customStyle="1" w:styleId="28910462ADD04110A0381C361683D142">
    <w:name w:val="28910462ADD04110A0381C361683D142"/>
    <w:rsid w:val="00BE4F57"/>
  </w:style>
  <w:style w:type="paragraph" w:customStyle="1" w:styleId="253213D11AD04F839C16EA7351449BF9">
    <w:name w:val="253213D11AD04F839C16EA7351449BF9"/>
    <w:rsid w:val="00BE4F57"/>
  </w:style>
  <w:style w:type="paragraph" w:customStyle="1" w:styleId="F120857E532549D5806C7BC32A263C79">
    <w:name w:val="F120857E532549D5806C7BC32A263C79"/>
    <w:rsid w:val="00BE4F57"/>
  </w:style>
  <w:style w:type="paragraph" w:customStyle="1" w:styleId="A8DAD26EEEBA425292ABAC80D7081B38">
    <w:name w:val="A8DAD26EEEBA425292ABAC80D7081B38"/>
    <w:rsid w:val="00BE4F57"/>
  </w:style>
  <w:style w:type="paragraph" w:customStyle="1" w:styleId="F13E59699B0D48D28964EA579A9A1F74">
    <w:name w:val="F13E59699B0D48D28964EA579A9A1F74"/>
    <w:rsid w:val="00BE4F57"/>
  </w:style>
  <w:style w:type="paragraph" w:customStyle="1" w:styleId="FB6584C40AFC4E51A4016721BE5BF1CB">
    <w:name w:val="FB6584C40AFC4E51A4016721BE5BF1CB"/>
    <w:rsid w:val="00BE4F57"/>
  </w:style>
  <w:style w:type="paragraph" w:customStyle="1" w:styleId="D00B4E0E55094461A0714FF9789985C6">
    <w:name w:val="D00B4E0E55094461A0714FF9789985C6"/>
    <w:rsid w:val="00BE4F57"/>
  </w:style>
  <w:style w:type="paragraph" w:customStyle="1" w:styleId="CC204D7E435E4BDC8087203E660C6D63">
    <w:name w:val="CC204D7E435E4BDC8087203E660C6D63"/>
    <w:rsid w:val="00BE4F57"/>
  </w:style>
  <w:style w:type="paragraph" w:customStyle="1" w:styleId="85692190DC1C428C830BC1E8E46BDC8F">
    <w:name w:val="85692190DC1C428C830BC1E8E46BDC8F"/>
    <w:rsid w:val="00B127C3"/>
  </w:style>
  <w:style w:type="paragraph" w:customStyle="1" w:styleId="310697FFC61B45089A132EE409E0BD8B">
    <w:name w:val="310697FFC61B45089A132EE409E0BD8B"/>
    <w:rsid w:val="00B127C3"/>
  </w:style>
  <w:style w:type="paragraph" w:customStyle="1" w:styleId="99FD6B0E5E954C529F32C98560075F90">
    <w:name w:val="99FD6B0E5E954C529F32C98560075F90"/>
    <w:rsid w:val="00B127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ECF37197-159E-43BB-B231-B41E9C0185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2CD374-8A73-443D-B95A-ED1CDC109286}">
  <ds:schemaRefs>
    <ds:schemaRef ds:uri="urn:microsoft-dynamics-nav/reports/TOMSalesQuoteCurrChange/50118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2021-09-24T16:12:00Z</dcterms:created>
  <dcterms:modified xsi:type="dcterms:W3CDTF">2022-08-24T18:48:00Z</dcterms:modified>
</cp:coreProperties>
</file>